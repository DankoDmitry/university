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68742B" w14:textId="77777777" w:rsidR="00DD0832" w:rsidRDefault="000D5AF0" w:rsidP="00DD0832">
      <w:pPr>
        <w:pStyle w:val="ab"/>
      </w:pPr>
      <w:r>
        <w:t xml:space="preserve">Решение </w:t>
      </w:r>
      <w:r w:rsidR="00DD0832">
        <w:t>не</w:t>
      </w:r>
      <w:r>
        <w:t>однородного уравнения Лапласа</w:t>
      </w:r>
    </w:p>
    <w:p w14:paraId="7BF831D5" w14:textId="2163D17D" w:rsidR="00DD0832" w:rsidRPr="00DD0832" w:rsidRDefault="00DD0832" w:rsidP="00DD0832">
      <w:pPr>
        <w:pStyle w:val="ab"/>
      </w:pPr>
      <w:r>
        <w:t>Лабораторная работ №4 и №5</w:t>
      </w:r>
    </w:p>
    <w:p w14:paraId="14156591" w14:textId="237611E4" w:rsidR="004D6B86" w:rsidRPr="009F7782" w:rsidRDefault="00AA151B" w:rsidP="00DD0832">
      <w:pPr>
        <w:pStyle w:val="2f"/>
      </w:pPr>
      <w:r>
        <w:t>Данько Д. И.</w:t>
      </w:r>
    </w:p>
    <w:p w14:paraId="13E62E5D" w14:textId="4AFBFDF8" w:rsidR="004D6B86" w:rsidRPr="009F7782" w:rsidRDefault="00AA151B" w:rsidP="00DD0832">
      <w:pPr>
        <w:pStyle w:val="2f"/>
      </w:pPr>
      <w:r>
        <w:t>РУДН им. Патриса Лумумбы</w:t>
      </w:r>
    </w:p>
    <w:p w14:paraId="4E850DD6" w14:textId="77777777" w:rsidR="00AA151B" w:rsidRDefault="00AA151B" w:rsidP="00DD0832">
      <w:pPr>
        <w:jc w:val="center"/>
        <w:rPr>
          <w:rStyle w:val="ad"/>
          <w:lang w:bidi="ru-RU"/>
        </w:rPr>
      </w:pPr>
    </w:p>
    <w:p w14:paraId="5B686BAE" w14:textId="755AF1D1" w:rsidR="006D7EE9" w:rsidRPr="009F7782" w:rsidRDefault="00AA151B" w:rsidP="006D7EE9">
      <w:pPr>
        <w:pStyle w:val="a5"/>
      </w:pPr>
      <w:r>
        <w:lastRenderedPageBreak/>
        <w:t>Постановка задачи</w:t>
      </w:r>
    </w:p>
    <w:p w14:paraId="63C46894" w14:textId="2A75AC39" w:rsidR="00EC3D99" w:rsidRDefault="00AA151B" w:rsidP="00DD0832">
      <w:r>
        <w:t xml:space="preserve">Нужно написать программу графического представления </w:t>
      </w:r>
      <w:r w:rsidR="000D5AF0">
        <w:t>решения</w:t>
      </w:r>
      <w:r w:rsidR="00DD0832">
        <w:t xml:space="preserve"> одномерного</w:t>
      </w:r>
      <w:r w:rsidR="000D5AF0">
        <w:t xml:space="preserve"> уравнения теплопроводности. </w:t>
      </w:r>
      <w:r w:rsidR="00EC3D99">
        <w:t>А также подсчитать разницу в значении</w:t>
      </w:r>
      <w:r w:rsidR="000D5AF0">
        <w:t xml:space="preserve"> </w:t>
      </w:r>
      <w:r w:rsidR="00EC3D99">
        <w:t xml:space="preserve">относительно аналитического </w:t>
      </w:r>
      <w:r w:rsidR="00DD0832">
        <w:t xml:space="preserve">и численных решений. Работы отличаются точностью интерпретации граничных условий </w:t>
      </w:r>
      <w:r w:rsidR="00DD0832" w:rsidRPr="00DD0832">
        <w:drawing>
          <wp:inline distT="0" distB="0" distL="0" distR="0" wp14:anchorId="1C7B094E" wp14:editId="7FBE3951">
            <wp:extent cx="4985385" cy="2657475"/>
            <wp:effectExtent l="0" t="0" r="571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1" t="24325" r="-191" b="46168"/>
                    <a:stretch/>
                  </pic:blipFill>
                  <pic:spPr bwMode="auto">
                    <a:xfrm>
                      <a:off x="0" y="0"/>
                      <a:ext cx="4985385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D1269" w14:textId="07046A30" w:rsidR="000D5AF0" w:rsidRDefault="000D5AF0" w:rsidP="000D5AF0">
      <w:pPr>
        <w:pStyle w:val="1"/>
      </w:pPr>
      <w:r>
        <w:t>Описание программы</w:t>
      </w:r>
    </w:p>
    <w:p w14:paraId="4F6A58FA" w14:textId="7204F34B" w:rsidR="000D5AF0" w:rsidRPr="000D5AF0" w:rsidRDefault="000D5AF0" w:rsidP="000D5AF0">
      <w:pPr>
        <w:pStyle w:val="afff"/>
        <w:numPr>
          <w:ilvl w:val="0"/>
          <w:numId w:val="13"/>
        </w:numPr>
      </w:pPr>
      <w:r>
        <w:t>Необходимо подключить нужные библиотеки и ввести постоянные параметры (количество разбиений и величину ошибки)</w:t>
      </w:r>
    </w:p>
    <w:p w14:paraId="3A47ABC0" w14:textId="77777777" w:rsidR="000D5AF0" w:rsidRPr="000D5AF0" w:rsidRDefault="000D5AF0" w:rsidP="000D5AF0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D5AF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0D5AF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D5AF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numpy</w:t>
      </w:r>
      <w:proofErr w:type="spellEnd"/>
      <w:r w:rsidRPr="000D5AF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D5AF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0D5AF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D5AF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</w:p>
    <w:p w14:paraId="6A94AD5A" w14:textId="77777777" w:rsidR="000D5AF0" w:rsidRPr="000D5AF0" w:rsidRDefault="000D5AF0" w:rsidP="000D5AF0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D5AF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0D5AF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D5AF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matplotlib</w:t>
      </w:r>
      <w:r w:rsidRPr="000D5AF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D5AF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pyplot</w:t>
      </w:r>
      <w:proofErr w:type="spellEnd"/>
      <w:r w:rsidRPr="000D5AF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D5AF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0D5AF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D5AF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proofErr w:type="spellEnd"/>
    </w:p>
    <w:p w14:paraId="64CB5645" w14:textId="77777777" w:rsidR="000D5AF0" w:rsidRPr="000D5AF0" w:rsidRDefault="000D5AF0" w:rsidP="000D5AF0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DD22A6F" w14:textId="77777777" w:rsidR="00DD0832" w:rsidRPr="00DD0832" w:rsidRDefault="00DD0832" w:rsidP="00DD0832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D0832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N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D08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D083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</w:p>
    <w:p w14:paraId="52B29866" w14:textId="77777777" w:rsidR="00DD0832" w:rsidRPr="00DD0832" w:rsidRDefault="00DD0832" w:rsidP="00DD0832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88D641D" w14:textId="77777777" w:rsidR="00DD0832" w:rsidRPr="00DD0832" w:rsidRDefault="00DD0832" w:rsidP="00DD0832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D0832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X_0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D08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DD083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D08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pi</w:t>
      </w:r>
      <w:proofErr w:type="spellEnd"/>
      <w:r w:rsidRPr="00DD08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DD083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</w:p>
    <w:p w14:paraId="534664F5" w14:textId="77777777" w:rsidR="00DD0832" w:rsidRPr="00DD0832" w:rsidRDefault="00DD0832" w:rsidP="00DD0832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D0832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X_N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D08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D083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DD08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proofErr w:type="spellStart"/>
      <w:r w:rsidRPr="00DD083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D08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pi</w:t>
      </w:r>
      <w:proofErr w:type="spellEnd"/>
      <w:r w:rsidRPr="00DD08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DD083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</w:p>
    <w:p w14:paraId="4E9BDC3A" w14:textId="77777777" w:rsidR="00DD0832" w:rsidRPr="00DD0832" w:rsidRDefault="00DD0832" w:rsidP="00DD0832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D0832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U_N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D08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D083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</w:p>
    <w:p w14:paraId="4C5C7303" w14:textId="77777777" w:rsidR="00DD0832" w:rsidRPr="00DD0832" w:rsidRDefault="00DD0832" w:rsidP="00DD0832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D08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D08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DD0832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X_N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D08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D0832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X_0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DD08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DD0832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N</w:t>
      </w:r>
    </w:p>
    <w:p w14:paraId="11B5210B" w14:textId="77777777" w:rsidR="00DD0832" w:rsidRPr="00DD0832" w:rsidRDefault="00DD0832" w:rsidP="00DD0832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D08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D08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DD083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D083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zeros</w:t>
      </w:r>
      <w:proofErr w:type="spellEnd"/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D0832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N</w:t>
      </w:r>
      <w:r w:rsidRPr="00DD08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DD083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CC16C80" w14:textId="77777777" w:rsidR="00DD0832" w:rsidRPr="00DD0832" w:rsidRDefault="00DD0832" w:rsidP="00DD0832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D083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DD08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D083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D083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range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D0832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N</w:t>
      </w:r>
      <w:r w:rsidRPr="00DD08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DD083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536C4B9B" w14:textId="77777777" w:rsidR="00DD0832" w:rsidRPr="00DD0832" w:rsidRDefault="00DD0832" w:rsidP="00DD0832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D08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DD08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DD08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DD083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D08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pi</w:t>
      </w:r>
      <w:proofErr w:type="spellEnd"/>
      <w:r w:rsidRPr="00DD08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DD083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D08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D08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</w:t>
      </w:r>
      <w:r w:rsidRPr="00DD08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proofErr w:type="spellStart"/>
      <w:r w:rsidRPr="00DD08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</w:p>
    <w:p w14:paraId="7C9D62BB" w14:textId="77777777" w:rsidR="00DD0832" w:rsidRPr="00DD0832" w:rsidRDefault="00DD0832" w:rsidP="00DD0832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CE18F94" w14:textId="77777777" w:rsidR="00DD0832" w:rsidRPr="00DD0832" w:rsidRDefault="00DD0832" w:rsidP="00DD0832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D083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D083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D08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): </w:t>
      </w:r>
      <w:r w:rsidRPr="00DD083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DD083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D08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sin</w:t>
      </w:r>
      <w:proofErr w:type="spellEnd"/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D08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44DED1E" w14:textId="77777777" w:rsidR="00DD0832" w:rsidRPr="00DD0832" w:rsidRDefault="00DD0832" w:rsidP="00DD0832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C8E7543" w14:textId="77777777" w:rsidR="00DD0832" w:rsidRPr="00DD0832" w:rsidRDefault="00DD0832" w:rsidP="00DD0832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D083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u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DD083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DD0832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np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DD083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zeros</w:t>
      </w:r>
      <w:proofErr w:type="spellEnd"/>
      <w:r w:rsidRPr="00DD08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DD0832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N</w:t>
      </w:r>
      <w:r w:rsidRPr="00DD083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</w:t>
      </w:r>
      <w:r w:rsidRPr="00DD0832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714D3719" w14:textId="3B3F0084" w:rsidR="000D5AF0" w:rsidRDefault="000D5AF0" w:rsidP="00EC3D99">
      <w:pPr>
        <w:pStyle w:val="a9"/>
      </w:pPr>
    </w:p>
    <w:p w14:paraId="19A006F7" w14:textId="1F48616C" w:rsidR="000D5AF0" w:rsidRDefault="000D5AF0" w:rsidP="000D5AF0">
      <w:pPr>
        <w:pStyle w:val="a9"/>
        <w:numPr>
          <w:ilvl w:val="0"/>
          <w:numId w:val="13"/>
        </w:numPr>
      </w:pPr>
      <w:r>
        <w:t>Далее задаём</w:t>
      </w:r>
      <w:r w:rsidR="00DD0832">
        <w:t xml:space="preserve"> 3-х диагональную матрицу и массивы решений</w:t>
      </w:r>
    </w:p>
    <w:p w14:paraId="549C19FC" w14:textId="77777777" w:rsidR="00DD0832" w:rsidRPr="00DD0832" w:rsidRDefault="00DD0832" w:rsidP="00DD0832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D0832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A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D0832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B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D0832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D08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D083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D08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DD083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D083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</w:p>
    <w:p w14:paraId="039DA966" w14:textId="77777777" w:rsidR="00DD0832" w:rsidRPr="00DD0832" w:rsidRDefault="00DD0832" w:rsidP="00DD0832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2786128" w14:textId="77777777" w:rsidR="00DD0832" w:rsidRPr="00DD0832" w:rsidRDefault="00DD0832" w:rsidP="00DD0832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D08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D08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D08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DD083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D083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zeros</w:t>
      </w:r>
      <w:proofErr w:type="spellEnd"/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D0832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N</w:t>
      </w:r>
      <w:r w:rsidRPr="00DD08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DD083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), </w:t>
      </w:r>
      <w:proofErr w:type="spellStart"/>
      <w:r w:rsidRPr="00DD083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D083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zeros</w:t>
      </w:r>
      <w:proofErr w:type="spellEnd"/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D0832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N</w:t>
      </w:r>
      <w:r w:rsidRPr="00DD08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DD083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F3410B9" w14:textId="77777777" w:rsidR="00DD0832" w:rsidRPr="00DD0832" w:rsidRDefault="00DD0832" w:rsidP="00DD0832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D08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DD083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DD08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D083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</w:p>
    <w:p w14:paraId="3B727734" w14:textId="77777777" w:rsidR="00DD0832" w:rsidRPr="00DD0832" w:rsidRDefault="00DD0832" w:rsidP="00DD0832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D08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DD083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DD08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D083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</w:p>
    <w:p w14:paraId="3153D23E" w14:textId="77777777" w:rsidR="00DD0832" w:rsidRPr="00DD0832" w:rsidRDefault="00DD0832" w:rsidP="00DD0832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7B571E2" w14:textId="77777777" w:rsidR="00DD0832" w:rsidRPr="00DD0832" w:rsidRDefault="00DD0832" w:rsidP="00DD0832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D083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DD08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D083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D083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range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D083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D0832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N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06DED162" w14:textId="77777777" w:rsidR="00DD0832" w:rsidRPr="00DD0832" w:rsidRDefault="00DD0832" w:rsidP="00DD0832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D08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DD08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DD08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DD083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DD08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((</w:t>
      </w:r>
      <w:r w:rsidRPr="00DD08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DD083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DD08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DD0832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DD08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D0832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A</w:t>
      </w:r>
      <w:r w:rsidRPr="00DD08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DD08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DD08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DD08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DD0832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B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D134DD5" w14:textId="77777777" w:rsidR="00DD0832" w:rsidRPr="00DD0832" w:rsidRDefault="00DD0832" w:rsidP="00DD0832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D08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DD08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DD08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DD083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DD08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DD083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D08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DD08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</w:t>
      </w:r>
      <w:r w:rsidRPr="00DD08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DD08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</w:t>
      </w:r>
      <w:r w:rsidRPr="00DD08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DD08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D08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D0832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A</w:t>
      </w:r>
      <w:r w:rsidRPr="00DD08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DD08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DD08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</w:t>
      </w:r>
      <w:r w:rsidRPr="00DD08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D0832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A</w:t>
      </w:r>
      <w:r w:rsidRPr="00DD08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DD08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DD08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DD08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DD0832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B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90A52AD" w14:textId="77777777" w:rsidR="000D5AF0" w:rsidRPr="00DD0832" w:rsidRDefault="000D5AF0" w:rsidP="000D5AF0">
      <w:pPr>
        <w:pStyle w:val="a9"/>
        <w:rPr>
          <w:lang w:val="en-US"/>
        </w:rPr>
      </w:pPr>
    </w:p>
    <w:p w14:paraId="6B20257D" w14:textId="7138E5D7" w:rsidR="000D5AF0" w:rsidRDefault="00086FFA" w:rsidP="000D5AF0">
      <w:pPr>
        <w:pStyle w:val="a9"/>
        <w:numPr>
          <w:ilvl w:val="0"/>
          <w:numId w:val="13"/>
        </w:numPr>
      </w:pPr>
      <w:r>
        <w:t xml:space="preserve">Далее </w:t>
      </w:r>
      <w:r w:rsidR="00DD0832">
        <w:t>определяем функции меры и решаем уравнение</w:t>
      </w:r>
    </w:p>
    <w:p w14:paraId="5E018423" w14:textId="77777777" w:rsidR="00DD0832" w:rsidRPr="00DD0832" w:rsidRDefault="00DD0832" w:rsidP="00DD0832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D083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DD083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Messure</w:t>
      </w:r>
      <w:proofErr w:type="spellEnd"/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D08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D08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7B37086E" w14:textId="77777777" w:rsidR="00DD0832" w:rsidRPr="00DD0832" w:rsidRDefault="00DD0832" w:rsidP="00DD0832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D0832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N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D08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DD083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len</w:t>
      </w:r>
      <w:proofErr w:type="spellEnd"/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D08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94B5C60" w14:textId="77777777" w:rsidR="00DD0832" w:rsidRPr="00DD0832" w:rsidRDefault="00DD0832" w:rsidP="00DD0832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D08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D08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D083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</w:p>
    <w:p w14:paraId="2B237E75" w14:textId="77777777" w:rsidR="00DD0832" w:rsidRPr="00DD0832" w:rsidRDefault="00DD0832" w:rsidP="00DD0832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D083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DD08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D083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D083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range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D0832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N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0BB70F18" w14:textId="77777777" w:rsidR="00DD0832" w:rsidRPr="00DD0832" w:rsidRDefault="00DD0832" w:rsidP="00DD0832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D08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D08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D08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D08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DD083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abs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D08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DD08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DD08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D08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DD08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]))</w:t>
      </w:r>
      <w:r w:rsidRPr="00DD08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**</w:t>
      </w:r>
      <w:r w:rsidRPr="00DD083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</w:p>
    <w:p w14:paraId="08CAD53A" w14:textId="77777777" w:rsidR="00DD0832" w:rsidRPr="00DD0832" w:rsidRDefault="00DD0832" w:rsidP="00DD0832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862CCD0" w14:textId="77777777" w:rsidR="00DD0832" w:rsidRPr="00DD0832" w:rsidRDefault="00DD0832" w:rsidP="00DD0832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</w:p>
    <w:p w14:paraId="315830FD" w14:textId="77777777" w:rsidR="00DD0832" w:rsidRPr="00DD0832" w:rsidRDefault="00DD0832" w:rsidP="00DD0832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D083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D083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D08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D08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1F5C2331" w14:textId="77777777" w:rsidR="00DD0832" w:rsidRPr="00DD0832" w:rsidRDefault="00DD0832" w:rsidP="00DD0832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D0832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N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D08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DD083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len</w:t>
      </w:r>
      <w:proofErr w:type="spellEnd"/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D08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CBEDB01" w14:textId="77777777" w:rsidR="00DD0832" w:rsidRPr="00DD0832" w:rsidRDefault="00DD0832" w:rsidP="00DD0832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D08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D08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D083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</w:p>
    <w:p w14:paraId="30E484CA" w14:textId="77777777" w:rsidR="00DD0832" w:rsidRPr="00DD0832" w:rsidRDefault="00DD0832" w:rsidP="00DD0832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D083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DD08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D083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D083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range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D0832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N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49C7018A" w14:textId="77777777" w:rsidR="00DD0832" w:rsidRPr="00DD0832" w:rsidRDefault="00DD0832" w:rsidP="00DD0832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D083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D08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D08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&lt;=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D083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abs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D08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DD08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DD08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D08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DD08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]): </w:t>
      </w:r>
      <w:r w:rsidRPr="00DD08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DD08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D083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abs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D08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DD08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DD08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D08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DD08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]) </w:t>
      </w:r>
    </w:p>
    <w:p w14:paraId="7292E1E6" w14:textId="77777777" w:rsidR="00DD0832" w:rsidRDefault="00DD0832" w:rsidP="00DD0832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</w:pP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D083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D08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</w:p>
    <w:p w14:paraId="2C380BF6" w14:textId="77777777" w:rsidR="00DD0832" w:rsidRPr="00DD0832" w:rsidRDefault="00DD0832" w:rsidP="00DD0832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7F11B6F" w14:textId="77777777" w:rsidR="00DD0832" w:rsidRPr="00DD0832" w:rsidRDefault="00DD0832" w:rsidP="00DD0832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D08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DD0832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N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DD08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D083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</w:p>
    <w:p w14:paraId="47B633EF" w14:textId="77777777" w:rsidR="00DD0832" w:rsidRPr="00DD0832" w:rsidRDefault="00DD0832" w:rsidP="00DD0832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D083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DD08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D083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D083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range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D0832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N</w:t>
      </w:r>
      <w:r w:rsidRPr="00DD08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DD083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D08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DD083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D08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DD083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33F34406" w14:textId="77777777" w:rsidR="00DD0832" w:rsidRPr="00DD0832" w:rsidRDefault="00DD0832" w:rsidP="00DD0832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D08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DD08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DD08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D08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DD08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DD08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DD08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DD08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DD08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DD083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DD08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DD08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DD08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</w:p>
    <w:p w14:paraId="67E0C599" w14:textId="77777777" w:rsidR="00DD0832" w:rsidRPr="00DD0832" w:rsidRDefault="00DD0832" w:rsidP="00DD0832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5095DE4" w14:textId="77777777" w:rsidR="00DD0832" w:rsidRPr="00DD0832" w:rsidRDefault="00DD0832" w:rsidP="00DD0832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DD08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analit</w:t>
      </w:r>
      <w:proofErr w:type="spellEnd"/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D08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</w:t>
      </w:r>
      <w:r w:rsidRPr="00DD08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DD083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D08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DD08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]) </w:t>
      </w:r>
      <w:r w:rsidRPr="00DD083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DD08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D083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D083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range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D0832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N</w:t>
      </w:r>
      <w:r w:rsidRPr="00DD08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DD083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)]</w:t>
      </w:r>
    </w:p>
    <w:p w14:paraId="4363CF77" w14:textId="77777777" w:rsidR="00DD0832" w:rsidRPr="00DD0832" w:rsidRDefault="00DD0832" w:rsidP="00DD0832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71AE7B0" w14:textId="77777777" w:rsidR="00DD0832" w:rsidRPr="00DD0832" w:rsidRDefault="00DD0832" w:rsidP="00DD0832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D083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DD083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DD08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analit</w:t>
      </w:r>
      <w:proofErr w:type="spellEnd"/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D08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</w:p>
    <w:p w14:paraId="0E373484" w14:textId="77777777" w:rsidR="00DD0832" w:rsidRPr="00DD0832" w:rsidRDefault="00DD0832" w:rsidP="00DD0832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6E65CCE" w14:textId="77777777" w:rsidR="00DD0832" w:rsidRPr="00DD0832" w:rsidRDefault="00DD0832" w:rsidP="00DD0832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D08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D08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DD083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D083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linspace</w:t>
      </w:r>
      <w:proofErr w:type="spellEnd"/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D0832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X_0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  </w:t>
      </w:r>
      <w:r w:rsidRPr="00DD0832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X_N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D0832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N</w:t>
      </w:r>
      <w:r w:rsidRPr="00DD08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DD083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E833528" w14:textId="77777777" w:rsidR="00DD0832" w:rsidRPr="00DD0832" w:rsidRDefault="00DD0832" w:rsidP="00DD0832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DD083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D083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plot</w:t>
      </w:r>
      <w:proofErr w:type="spellEnd"/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D08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D08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D08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D08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D083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'blue'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D08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label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D08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D083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DD083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Численное</w:t>
      </w:r>
      <w:r w:rsidRPr="00DD083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DD083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решение</w:t>
      </w:r>
      <w:r w:rsidRPr="00DD083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A9B3625" w14:textId="77777777" w:rsidR="00DD0832" w:rsidRPr="00DD0832" w:rsidRDefault="00DD0832" w:rsidP="00DD0832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DD083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D083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plot</w:t>
      </w:r>
      <w:proofErr w:type="spellEnd"/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D08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D08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DD083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D08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), </w:t>
      </w:r>
      <w:r w:rsidRPr="00DD08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D08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D083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'r'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D08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label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D08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D083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DD083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Численное</w:t>
      </w:r>
      <w:r w:rsidRPr="00DD083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DD083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решение</w:t>
      </w:r>
      <w:r w:rsidRPr="00DD083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F78F198" w14:textId="77777777" w:rsidR="00DD0832" w:rsidRPr="00DD0832" w:rsidRDefault="00DD0832" w:rsidP="00DD0832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r w:rsidRPr="00DD0832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plt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DD083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legend</w:t>
      </w:r>
      <w:proofErr w:type="spellEnd"/>
      <w:r w:rsidRPr="00DD08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</w:t>
      </w:r>
    </w:p>
    <w:p w14:paraId="5DD95159" w14:textId="77777777" w:rsidR="00DD0832" w:rsidRPr="00DD0832" w:rsidRDefault="00DD0832" w:rsidP="00DD0832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r w:rsidRPr="00DD0832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plt</w:t>
      </w:r>
      <w:r w:rsidRPr="00DD08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DD083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show</w:t>
      </w:r>
      <w:proofErr w:type="spellEnd"/>
      <w:r w:rsidRPr="00DD083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</w:t>
      </w:r>
    </w:p>
    <w:p w14:paraId="65C6FDFE" w14:textId="77777777" w:rsidR="00086FFA" w:rsidRDefault="00086FFA" w:rsidP="00086FFA">
      <w:pPr>
        <w:pStyle w:val="a9"/>
        <w:ind w:left="720"/>
      </w:pPr>
    </w:p>
    <w:p w14:paraId="78916A48" w14:textId="14CC689E" w:rsidR="00333126" w:rsidRDefault="00333126" w:rsidP="00086FFA">
      <w:pPr>
        <w:pStyle w:val="a9"/>
        <w:ind w:left="720"/>
      </w:pPr>
      <w:r>
        <w:t xml:space="preserve">На выдачу имеем абсолютную </w:t>
      </w:r>
      <w:proofErr w:type="spellStart"/>
      <w:r>
        <w:t>абсолютную</w:t>
      </w:r>
      <w:proofErr w:type="spellEnd"/>
      <w:r>
        <w:t xml:space="preserve"> ошибку</w:t>
      </w:r>
      <w:r w:rsidRPr="00333126">
        <w:t xml:space="preserve">: </w:t>
      </w:r>
      <w:r w:rsidRPr="00333126">
        <w:t>0.05948807575885373</w:t>
      </w:r>
    </w:p>
    <w:p w14:paraId="3412FDBA" w14:textId="54FE2AC7" w:rsidR="00333126" w:rsidRDefault="00333126" w:rsidP="00086FFA">
      <w:pPr>
        <w:pStyle w:val="a9"/>
        <w:ind w:left="720"/>
      </w:pPr>
      <w:r>
        <w:lastRenderedPageBreak/>
        <w:t>И соответственно график:</w:t>
      </w:r>
    </w:p>
    <w:p w14:paraId="06A2ABE8" w14:textId="2A7A1019" w:rsidR="00333126" w:rsidRPr="00333126" w:rsidRDefault="00333126" w:rsidP="00086FFA">
      <w:pPr>
        <w:pStyle w:val="a9"/>
        <w:ind w:left="720"/>
      </w:pPr>
      <w:r w:rsidRPr="00333126">
        <w:drawing>
          <wp:inline distT="0" distB="0" distL="0" distR="0" wp14:anchorId="27C85943" wp14:editId="4C15326F">
            <wp:extent cx="5324475" cy="39338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F0CE7" w14:textId="09DBA199" w:rsidR="000D5AF0" w:rsidRDefault="00333126" w:rsidP="000D5AF0">
      <w:pPr>
        <w:pStyle w:val="a9"/>
        <w:numPr>
          <w:ilvl w:val="0"/>
          <w:numId w:val="13"/>
        </w:numPr>
      </w:pPr>
      <w:r>
        <w:t>Аналогично для 5 лабораторной</w:t>
      </w:r>
    </w:p>
    <w:p w14:paraId="41DCC06D" w14:textId="77777777" w:rsidR="00086FFA" w:rsidRPr="000D5AF0" w:rsidRDefault="00086FFA" w:rsidP="00086FFA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D5AF0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S</w:t>
      </w:r>
      <w:r w:rsidRPr="000D5AF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D5A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D5AF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D5AF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0D5AF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D5AF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empty</w:t>
      </w:r>
      <w:proofErr w:type="spellEnd"/>
      <w:r w:rsidRPr="000D5AF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((</w:t>
      </w:r>
      <w:r w:rsidRPr="000D5AF0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N</w:t>
      </w:r>
      <w:r w:rsidRPr="000D5AF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D5AF0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N</w:t>
      </w:r>
      <w:r w:rsidRPr="000D5AF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)) </w:t>
      </w:r>
    </w:p>
    <w:p w14:paraId="4CCEDB5B" w14:textId="77777777" w:rsidR="00086FFA" w:rsidRPr="000D5AF0" w:rsidRDefault="00086FFA" w:rsidP="00086FFA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6C21005" w14:textId="77777777" w:rsidR="00086FFA" w:rsidRPr="000D5AF0" w:rsidRDefault="00086FFA" w:rsidP="00086FFA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D5AF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Error</w:t>
      </w:r>
      <w:r w:rsidRPr="000D5AF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D5AF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D5AF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D5AF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</w:p>
    <w:p w14:paraId="74E6000E" w14:textId="77777777" w:rsidR="00086FFA" w:rsidRDefault="00086FFA" w:rsidP="00086FFA">
      <w:pPr>
        <w:pStyle w:val="a9"/>
        <w:ind w:left="1080"/>
      </w:pPr>
    </w:p>
    <w:p w14:paraId="5423ADD6" w14:textId="2B835709" w:rsidR="000D5AF0" w:rsidRDefault="00086FFA" w:rsidP="000D5AF0">
      <w:pPr>
        <w:pStyle w:val="a9"/>
        <w:numPr>
          <w:ilvl w:val="0"/>
          <w:numId w:val="13"/>
        </w:numPr>
      </w:pPr>
      <w:r>
        <w:t xml:space="preserve">По циклу, пока ошибка не станет меньше заданной, высчитываем коэффициенты </w:t>
      </w:r>
    </w:p>
    <w:p w14:paraId="5F0E63B1" w14:textId="77777777" w:rsidR="00333126" w:rsidRPr="00333126" w:rsidRDefault="00333126" w:rsidP="00333126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3312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33312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Messure</w:t>
      </w:r>
      <w:proofErr w:type="spellEnd"/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3331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3331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4613636E" w14:textId="77777777" w:rsidR="00333126" w:rsidRPr="00333126" w:rsidRDefault="00333126" w:rsidP="00333126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333126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N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331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33312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len</w:t>
      </w:r>
      <w:proofErr w:type="spellEnd"/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3331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0DA3C8A" w14:textId="77777777" w:rsidR="00333126" w:rsidRPr="00333126" w:rsidRDefault="00333126" w:rsidP="00333126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3331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331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3312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</w:p>
    <w:p w14:paraId="7F516234" w14:textId="77777777" w:rsidR="00333126" w:rsidRPr="00333126" w:rsidRDefault="00333126" w:rsidP="00333126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33312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3331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3312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3312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range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333126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N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703170A1" w14:textId="77777777" w:rsidR="00333126" w:rsidRPr="00333126" w:rsidRDefault="00333126" w:rsidP="00333126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3331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331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331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331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33312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abs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3331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3331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3331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331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3331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]))</w:t>
      </w:r>
      <w:r w:rsidRPr="003331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**</w:t>
      </w:r>
      <w:r w:rsidRPr="0033312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</w:p>
    <w:p w14:paraId="33BAC78D" w14:textId="77777777" w:rsidR="00333126" w:rsidRPr="00333126" w:rsidRDefault="00333126" w:rsidP="00333126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F8637D4" w14:textId="77777777" w:rsidR="00333126" w:rsidRPr="00333126" w:rsidRDefault="00333126" w:rsidP="00333126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33312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33312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3331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sqrt</w:t>
      </w:r>
      <w:proofErr w:type="spellEnd"/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3331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B187E0E" w14:textId="77777777" w:rsidR="00333126" w:rsidRPr="00333126" w:rsidRDefault="00333126" w:rsidP="00333126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5A8C835" w14:textId="77777777" w:rsidR="00333126" w:rsidRPr="00333126" w:rsidRDefault="00333126" w:rsidP="00333126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33126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N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331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3312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</w:p>
    <w:p w14:paraId="67159376" w14:textId="77777777" w:rsidR="00333126" w:rsidRPr="00333126" w:rsidRDefault="00333126" w:rsidP="00333126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1C6F999" w14:textId="77777777" w:rsidR="00333126" w:rsidRPr="00333126" w:rsidRDefault="00333126" w:rsidP="00333126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3312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3312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3331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3331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0962335C" w14:textId="77777777" w:rsidR="00333126" w:rsidRPr="00333126" w:rsidRDefault="00333126" w:rsidP="00333126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333126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N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331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33312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len</w:t>
      </w:r>
      <w:proofErr w:type="spellEnd"/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3331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758FC8F" w14:textId="77777777" w:rsidR="00333126" w:rsidRPr="00333126" w:rsidRDefault="00333126" w:rsidP="00333126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</w:t>
      </w:r>
      <w:r w:rsidRPr="003331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331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3312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</w:p>
    <w:p w14:paraId="4BDDACE6" w14:textId="77777777" w:rsidR="00333126" w:rsidRPr="00333126" w:rsidRDefault="00333126" w:rsidP="00333126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33312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3331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3312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3312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range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333126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N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123EE12E" w14:textId="77777777" w:rsidR="00333126" w:rsidRPr="00333126" w:rsidRDefault="00333126" w:rsidP="00333126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33312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331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331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&lt;=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3312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abs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3331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3331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3331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331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3331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]): </w:t>
      </w:r>
      <w:r w:rsidRPr="003331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3331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3312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abs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3331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3331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3331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331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3331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]) </w:t>
      </w:r>
    </w:p>
    <w:p w14:paraId="11514B39" w14:textId="77777777" w:rsidR="00333126" w:rsidRPr="00333126" w:rsidRDefault="00333126" w:rsidP="00333126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33312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331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</w:p>
    <w:p w14:paraId="76BF954F" w14:textId="77777777" w:rsidR="00333126" w:rsidRPr="00333126" w:rsidRDefault="00333126" w:rsidP="00333126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33126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X_0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331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33312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3331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pi</w:t>
      </w:r>
      <w:proofErr w:type="spellEnd"/>
      <w:r w:rsidRPr="003331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33312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</w:p>
    <w:p w14:paraId="2ECFDC1B" w14:textId="77777777" w:rsidR="00333126" w:rsidRPr="00333126" w:rsidRDefault="00333126" w:rsidP="00333126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333126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X_N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33312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33312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33312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*</w:t>
      </w:r>
      <w:proofErr w:type="spellStart"/>
      <w:r w:rsidRPr="00333126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np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33312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pi</w:t>
      </w:r>
      <w:proofErr w:type="spellEnd"/>
      <w:r w:rsidRPr="0033312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/</w:t>
      </w:r>
      <w:r w:rsidRPr="0033312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</w:p>
    <w:p w14:paraId="773BBA91" w14:textId="77777777" w:rsidR="00333126" w:rsidRPr="00333126" w:rsidRDefault="00333126" w:rsidP="00333126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33126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U_N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331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3312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</w:p>
    <w:p w14:paraId="497146CF" w14:textId="77777777" w:rsidR="00333126" w:rsidRPr="00333126" w:rsidRDefault="00333126" w:rsidP="00333126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331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331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333126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X_N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331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33126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X_0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3331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333126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N</w:t>
      </w:r>
    </w:p>
    <w:p w14:paraId="19B6500A" w14:textId="77777777" w:rsidR="00333126" w:rsidRPr="00333126" w:rsidRDefault="00333126" w:rsidP="00333126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331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331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33312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33312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zeros</w:t>
      </w:r>
      <w:proofErr w:type="spellEnd"/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333126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N</w:t>
      </w:r>
      <w:r w:rsidRPr="003331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33312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2294523" w14:textId="77777777" w:rsidR="00333126" w:rsidRPr="00333126" w:rsidRDefault="00333126" w:rsidP="00333126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3312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3331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3312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3312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range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333126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N</w:t>
      </w:r>
      <w:r w:rsidRPr="003331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33312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044DF75B" w14:textId="77777777" w:rsidR="00333126" w:rsidRPr="00333126" w:rsidRDefault="00333126" w:rsidP="00333126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3331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3331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3331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33312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3331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pi</w:t>
      </w:r>
      <w:proofErr w:type="spellEnd"/>
      <w:r w:rsidRPr="003331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33312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331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331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</w:t>
      </w:r>
      <w:r w:rsidRPr="003331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proofErr w:type="spellStart"/>
      <w:r w:rsidRPr="003331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</w:p>
    <w:p w14:paraId="3E1714E9" w14:textId="77777777" w:rsidR="00333126" w:rsidRPr="00333126" w:rsidRDefault="00333126" w:rsidP="00333126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689F79E" w14:textId="77777777" w:rsidR="00333126" w:rsidRPr="00333126" w:rsidRDefault="00333126" w:rsidP="00333126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3312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3312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3331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): </w:t>
      </w:r>
      <w:r w:rsidRPr="0033312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33312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3331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sin</w:t>
      </w:r>
      <w:proofErr w:type="spellEnd"/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3331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5ED2FCE" w14:textId="77777777" w:rsidR="00333126" w:rsidRPr="00333126" w:rsidRDefault="00333126" w:rsidP="00333126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74FCFA6" w14:textId="77777777" w:rsidR="00333126" w:rsidRPr="00333126" w:rsidRDefault="00333126" w:rsidP="00333126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331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331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33312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33312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zeros</w:t>
      </w:r>
      <w:proofErr w:type="spellEnd"/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333126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N</w:t>
      </w:r>
      <w:r w:rsidRPr="003331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33312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BDDD6AB" w14:textId="77777777" w:rsidR="00333126" w:rsidRPr="00333126" w:rsidRDefault="00333126" w:rsidP="00333126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33126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A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333126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B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333126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331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3312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3331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33312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33312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</w:p>
    <w:p w14:paraId="58811CE9" w14:textId="77777777" w:rsidR="00333126" w:rsidRPr="00333126" w:rsidRDefault="00333126" w:rsidP="00333126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C3EF8B9" w14:textId="77777777" w:rsidR="00333126" w:rsidRPr="00333126" w:rsidRDefault="00333126" w:rsidP="00333126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331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3331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331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33312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33312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zeros</w:t>
      </w:r>
      <w:proofErr w:type="spellEnd"/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333126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N</w:t>
      </w:r>
      <w:r w:rsidRPr="003331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33312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), </w:t>
      </w:r>
      <w:proofErr w:type="spellStart"/>
      <w:r w:rsidRPr="0033312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33312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zeros</w:t>
      </w:r>
      <w:proofErr w:type="spellEnd"/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333126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N</w:t>
      </w:r>
      <w:r w:rsidRPr="003331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33312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6D8C87E" w14:textId="77777777" w:rsidR="00333126" w:rsidRPr="00333126" w:rsidRDefault="00333126" w:rsidP="00333126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331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33312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3331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3312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</w:p>
    <w:p w14:paraId="05906A36" w14:textId="77777777" w:rsidR="00333126" w:rsidRPr="00333126" w:rsidRDefault="00333126" w:rsidP="00333126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331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33312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3331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3312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3331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33312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</w:t>
      </w:r>
      <w:r w:rsidRPr="003331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3331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</w:t>
      </w:r>
      <w:r w:rsidRPr="003331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3331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</w:t>
      </w:r>
      <w:r w:rsidRPr="003331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33312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</w:p>
    <w:p w14:paraId="10474454" w14:textId="77777777" w:rsidR="00333126" w:rsidRPr="00333126" w:rsidRDefault="00333126" w:rsidP="00333126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9151286" w14:textId="77777777" w:rsidR="00333126" w:rsidRPr="00333126" w:rsidRDefault="00333126" w:rsidP="00333126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3312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3331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3312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3312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range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33312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333126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N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58746782" w14:textId="77777777" w:rsidR="00333126" w:rsidRPr="00333126" w:rsidRDefault="00333126" w:rsidP="00333126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3331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3331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3331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33312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3331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((</w:t>
      </w:r>
      <w:r w:rsidRPr="003331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33312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3331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333126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3331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333126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A</w:t>
      </w:r>
      <w:r w:rsidRPr="003331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3331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3331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3331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333126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B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4B3D559" w14:textId="77777777" w:rsidR="00333126" w:rsidRPr="00333126" w:rsidRDefault="00333126" w:rsidP="00333126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3331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3331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3331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33312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3331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33312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3331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3331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</w:t>
      </w:r>
      <w:r w:rsidRPr="003331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3331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</w:t>
      </w:r>
      <w:r w:rsidRPr="003331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3331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331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33126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A</w:t>
      </w:r>
      <w:r w:rsidRPr="003331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3331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3331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</w:t>
      </w:r>
      <w:r w:rsidRPr="003331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333126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A</w:t>
      </w:r>
      <w:r w:rsidRPr="003331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3331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3331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3331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333126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B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20C7920" w14:textId="77777777" w:rsidR="00333126" w:rsidRPr="00333126" w:rsidRDefault="00333126" w:rsidP="00333126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38F602C" w14:textId="77777777" w:rsidR="00333126" w:rsidRPr="00333126" w:rsidRDefault="00333126" w:rsidP="00333126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331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333126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N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3331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3312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</w:p>
    <w:p w14:paraId="1E693D86" w14:textId="77777777" w:rsidR="00333126" w:rsidRPr="00333126" w:rsidRDefault="00333126" w:rsidP="00333126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3312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3331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3312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3312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range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333126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N</w:t>
      </w:r>
      <w:r w:rsidRPr="003331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33312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3331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33312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3331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33312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4669F760" w14:textId="77777777" w:rsidR="00333126" w:rsidRPr="00333126" w:rsidRDefault="00333126" w:rsidP="00333126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3331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3331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3331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331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3331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3331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3331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3331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3331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33312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3331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3331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3331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</w:p>
    <w:p w14:paraId="6A43F277" w14:textId="77777777" w:rsidR="00333126" w:rsidRPr="00333126" w:rsidRDefault="00333126" w:rsidP="00333126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BB9C234" w14:textId="77777777" w:rsidR="00333126" w:rsidRPr="00333126" w:rsidRDefault="00333126" w:rsidP="00333126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3312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 print (u)</w:t>
      </w:r>
    </w:p>
    <w:p w14:paraId="305C3236" w14:textId="77777777" w:rsidR="00333126" w:rsidRPr="00333126" w:rsidRDefault="00333126" w:rsidP="00333126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BFF1BFB" w14:textId="77777777" w:rsidR="00333126" w:rsidRPr="00333126" w:rsidRDefault="00333126" w:rsidP="00333126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3331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analit</w:t>
      </w:r>
      <w:proofErr w:type="spellEnd"/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331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</w:t>
      </w:r>
      <w:r w:rsidRPr="003331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33312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3331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3331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]) </w:t>
      </w:r>
      <w:r w:rsidRPr="0033312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3331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3312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3312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range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333126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N</w:t>
      </w:r>
      <w:r w:rsidRPr="003331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33312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)]</w:t>
      </w:r>
    </w:p>
    <w:p w14:paraId="64E14845" w14:textId="77777777" w:rsidR="00333126" w:rsidRPr="00333126" w:rsidRDefault="00333126" w:rsidP="00333126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19E61F9" w14:textId="77777777" w:rsidR="00333126" w:rsidRPr="00333126" w:rsidRDefault="00333126" w:rsidP="00333126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3312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33312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3331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analit</w:t>
      </w:r>
      <w:proofErr w:type="spellEnd"/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3331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</w:p>
    <w:p w14:paraId="24215E4F" w14:textId="77777777" w:rsidR="00333126" w:rsidRPr="00333126" w:rsidRDefault="00333126" w:rsidP="00333126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F2BAFCD" w14:textId="77777777" w:rsidR="00333126" w:rsidRPr="00333126" w:rsidRDefault="00333126" w:rsidP="00333126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331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331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33312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np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33312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linspace</w:t>
      </w:r>
      <w:proofErr w:type="spellEnd"/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333126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X_0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  </w:t>
      </w:r>
      <w:r w:rsidRPr="00333126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X_N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333126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N</w:t>
      </w:r>
      <w:r w:rsidRPr="003331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33312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A0420AB" w14:textId="77777777" w:rsidR="00333126" w:rsidRPr="00333126" w:rsidRDefault="00333126" w:rsidP="00333126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33312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33312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plot</w:t>
      </w:r>
      <w:proofErr w:type="spellEnd"/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3331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3331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3331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331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3312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'blue'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3331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label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331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3312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33312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Численное</w:t>
      </w:r>
      <w:r w:rsidRPr="0033312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33312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решение</w:t>
      </w:r>
      <w:r w:rsidRPr="0033312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B6607C1" w14:textId="77777777" w:rsidR="00333126" w:rsidRPr="00333126" w:rsidRDefault="00333126" w:rsidP="00333126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33312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33312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plot</w:t>
      </w:r>
      <w:proofErr w:type="spellEnd"/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3331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3331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33312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3331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), </w:t>
      </w:r>
      <w:r w:rsidRPr="003331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331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3312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'r'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33312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label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3312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3312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33312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Аналитическое</w:t>
      </w:r>
      <w:r w:rsidRPr="0033312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33312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решение</w:t>
      </w:r>
      <w:r w:rsidRPr="0033312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4444378" w14:textId="77777777" w:rsidR="00333126" w:rsidRPr="00333126" w:rsidRDefault="00333126" w:rsidP="00333126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r w:rsidRPr="00333126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plt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33312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legend</w:t>
      </w:r>
      <w:proofErr w:type="spellEnd"/>
      <w:r w:rsidRPr="0033312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</w:t>
      </w:r>
    </w:p>
    <w:p w14:paraId="69DD0997" w14:textId="77777777" w:rsidR="00333126" w:rsidRPr="00333126" w:rsidRDefault="00333126" w:rsidP="00333126">
      <w:pPr>
        <w:shd w:val="clear" w:color="auto" w:fill="1F1F1F"/>
        <w:spacing w:line="285" w:lineRule="atLeast"/>
        <w:ind w:firstLine="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r w:rsidRPr="00333126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plt</w:t>
      </w:r>
      <w:r w:rsidRPr="0033312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33312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show</w:t>
      </w:r>
      <w:proofErr w:type="spellEnd"/>
      <w:r w:rsidRPr="0033312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</w:t>
      </w:r>
    </w:p>
    <w:p w14:paraId="68AEB8C0" w14:textId="77777777" w:rsidR="00086FFA" w:rsidRDefault="00086FFA" w:rsidP="00086FFA">
      <w:pPr>
        <w:pStyle w:val="a9"/>
      </w:pPr>
    </w:p>
    <w:p w14:paraId="26B1F5E3" w14:textId="4B7EBB6A" w:rsidR="00333126" w:rsidRDefault="00333126" w:rsidP="00333126">
      <w:pPr>
        <w:pStyle w:val="a9"/>
        <w:ind w:left="720"/>
      </w:pPr>
      <w:r>
        <w:t xml:space="preserve">На выдачу имеем абсолютную </w:t>
      </w:r>
      <w:proofErr w:type="spellStart"/>
      <w:r>
        <w:t>абсолютную</w:t>
      </w:r>
      <w:proofErr w:type="spellEnd"/>
      <w:r>
        <w:t xml:space="preserve"> ошибку</w:t>
      </w:r>
      <w:r w:rsidRPr="00333126">
        <w:t>:</w:t>
      </w:r>
      <w:r w:rsidRPr="00333126">
        <w:t xml:space="preserve"> </w:t>
      </w:r>
      <w:r w:rsidRPr="00333126">
        <w:t>0.031002113179163283</w:t>
      </w:r>
    </w:p>
    <w:p w14:paraId="1432C289" w14:textId="46DC8078" w:rsidR="00333126" w:rsidRDefault="00333126" w:rsidP="00333126">
      <w:pPr>
        <w:pStyle w:val="a9"/>
        <w:ind w:left="720"/>
      </w:pPr>
      <w:r>
        <w:lastRenderedPageBreak/>
        <w:t>И соответственно график:</w:t>
      </w:r>
      <w:r w:rsidRPr="00333126">
        <w:rPr>
          <w:noProof/>
        </w:rPr>
        <w:t xml:space="preserve"> </w:t>
      </w:r>
      <w:r w:rsidRPr="00333126">
        <w:drawing>
          <wp:inline distT="0" distB="0" distL="0" distR="0" wp14:anchorId="7FB3F04E" wp14:editId="3516CDA8">
            <wp:extent cx="5410200" cy="39338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DEC83" w14:textId="4B0515FE" w:rsidR="007D6A2D" w:rsidRPr="00333126" w:rsidRDefault="00333126" w:rsidP="00333126">
      <w:pPr>
        <w:pStyle w:val="a9"/>
        <w:jc w:val="center"/>
        <w:rPr>
          <w:b/>
          <w:bCs/>
          <w:noProof/>
        </w:rPr>
      </w:pPr>
      <w:r w:rsidRPr="00333126">
        <w:rPr>
          <w:b/>
          <w:bCs/>
          <w:noProof/>
        </w:rPr>
        <w:t>Вывод</w:t>
      </w:r>
    </w:p>
    <w:p w14:paraId="1DD3EC13" w14:textId="5C8D6B86" w:rsidR="00EC3D99" w:rsidRPr="00EC3D99" w:rsidRDefault="00333126" w:rsidP="00333126">
      <w:pPr>
        <w:pStyle w:val="a9"/>
        <w:ind w:firstLine="720"/>
      </w:pPr>
      <w:r>
        <w:t xml:space="preserve">При втором решении количество итераций не </w:t>
      </w:r>
      <w:r w:rsidR="00C36938">
        <w:t>изменилось</w:t>
      </w:r>
      <w:r>
        <w:t>, но ошибка меньше.</w:t>
      </w:r>
    </w:p>
    <w:sectPr w:rsidR="00EC3D99" w:rsidRPr="00EC3D99" w:rsidSect="00175B05">
      <w:headerReference w:type="default" r:id="rId12"/>
      <w:headerReference w:type="first" r:id="rId13"/>
      <w:footnotePr>
        <w:pos w:val="beneathText"/>
      </w:footnotePr>
      <w:pgSz w:w="11906" w:h="16838" w:code="9"/>
      <w:pgMar w:top="1440" w:right="1440" w:bottom="1440" w:left="1440" w:header="720" w:footer="720" w:gutter="0"/>
      <w:cols w:space="720"/>
      <w:titlePg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EFD57C" w14:textId="77777777" w:rsidR="00760944" w:rsidRDefault="00760944">
      <w:pPr>
        <w:spacing w:line="240" w:lineRule="auto"/>
      </w:pPr>
      <w:r>
        <w:separator/>
      </w:r>
    </w:p>
    <w:p w14:paraId="5BDDBFED" w14:textId="77777777" w:rsidR="00760944" w:rsidRDefault="00760944"/>
  </w:endnote>
  <w:endnote w:type="continuationSeparator" w:id="0">
    <w:p w14:paraId="023E4266" w14:textId="77777777" w:rsidR="00760944" w:rsidRDefault="00760944">
      <w:pPr>
        <w:spacing w:line="240" w:lineRule="auto"/>
      </w:pPr>
      <w:r>
        <w:continuationSeparator/>
      </w:r>
    </w:p>
    <w:p w14:paraId="2985E7D9" w14:textId="77777777" w:rsidR="00760944" w:rsidRDefault="0076094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9DDAB7" w14:textId="77777777" w:rsidR="00760944" w:rsidRDefault="00760944">
      <w:pPr>
        <w:spacing w:line="240" w:lineRule="auto"/>
      </w:pPr>
      <w:r>
        <w:separator/>
      </w:r>
    </w:p>
    <w:p w14:paraId="55DC667C" w14:textId="77777777" w:rsidR="00760944" w:rsidRDefault="00760944"/>
  </w:footnote>
  <w:footnote w:type="continuationSeparator" w:id="0">
    <w:p w14:paraId="5E7B1D47" w14:textId="77777777" w:rsidR="00760944" w:rsidRDefault="00760944">
      <w:pPr>
        <w:spacing w:line="240" w:lineRule="auto"/>
      </w:pPr>
      <w:r>
        <w:continuationSeparator/>
      </w:r>
    </w:p>
    <w:p w14:paraId="341F14F2" w14:textId="77777777" w:rsidR="00760944" w:rsidRDefault="0076094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Макетная таблица верхнего колонтитула"/>
    </w:tblPr>
    <w:tblGrid>
      <w:gridCol w:w="7986"/>
      <w:gridCol w:w="1040"/>
    </w:tblGrid>
    <w:tr w:rsidR="004D6B86" w14:paraId="7B168ADF" w14:textId="77777777">
      <w:tc>
        <w:tcPr>
          <w:tcW w:w="8280" w:type="dxa"/>
        </w:tcPr>
        <w:sdt>
          <w:sdtPr>
            <w:rPr>
              <w:rStyle w:val="ad"/>
            </w:rPr>
            <w:alias w:val="Введите сокращенный заголовок:"/>
            <w:tag w:val="Введите сокращенный заголовок:"/>
            <w:id w:val="-582528332"/>
            <w15:dataBinding w:prefixMappings="xmlns:ns0='http://schemas.microsoft.com/temp/samples' " w:xpath="/ns0:employees[1]/ns0:employee[1]/ns0:CustomerName[1]" w:storeItemID="{B98E728A-96FF-4995-885C-5AF887AB0C35}" w16sdtdh:storeItemChecksum="/4WcSw=="/>
            <w15:appearance w15:val="hidden"/>
          </w:sdtPr>
          <w:sdtEndPr>
            <w:rPr>
              <w:rStyle w:val="a2"/>
              <w:i w:val="0"/>
              <w:iCs w:val="0"/>
            </w:rPr>
          </w:sdtEndPr>
          <w:sdtContent>
            <w:p w14:paraId="3B909FD5" w14:textId="77777777" w:rsidR="000D5AF0" w:rsidRPr="000D5AF0" w:rsidRDefault="000D5AF0" w:rsidP="000D5AF0">
              <w:pPr>
                <w:pStyle w:val="a9"/>
                <w:rPr>
                  <w:rStyle w:val="ad"/>
                </w:rPr>
              </w:pPr>
              <w:r w:rsidRPr="000D5AF0">
                <w:rPr>
                  <w:rStyle w:val="ad"/>
                </w:rPr>
                <w:t>Решение однородного уравнения Лапласа</w:t>
              </w:r>
            </w:p>
            <w:p w14:paraId="2774F0D5" w14:textId="3650921C" w:rsidR="004D6B86" w:rsidRPr="00170521" w:rsidRDefault="00000000" w:rsidP="00170521">
              <w:pPr>
                <w:pStyle w:val="a6"/>
              </w:pPr>
            </w:p>
          </w:sdtContent>
        </w:sdt>
      </w:tc>
      <w:tc>
        <w:tcPr>
          <w:tcW w:w="1080" w:type="dxa"/>
        </w:tcPr>
        <w:p w14:paraId="4C47D72C" w14:textId="77777777" w:rsidR="004D6B86" w:rsidRDefault="00345333">
          <w:pPr>
            <w:pStyle w:val="a6"/>
            <w:jc w:val="right"/>
          </w:pPr>
          <w:r>
            <w:rPr>
              <w:lang w:bidi="ru-RU"/>
            </w:rPr>
            <w:fldChar w:fldCharType="begin"/>
          </w:r>
          <w:r>
            <w:rPr>
              <w:lang w:bidi="ru-RU"/>
            </w:rPr>
            <w:instrText xml:space="preserve"> PAGE   \* MERGEFORMAT </w:instrText>
          </w:r>
          <w:r>
            <w:rPr>
              <w:lang w:bidi="ru-RU"/>
            </w:rPr>
            <w:fldChar w:fldCharType="separate"/>
          </w:r>
          <w:r w:rsidR="004743EA">
            <w:rPr>
              <w:noProof/>
              <w:lang w:bidi="ru-RU"/>
            </w:rPr>
            <w:t>9</w:t>
          </w:r>
          <w:r>
            <w:rPr>
              <w:noProof/>
              <w:lang w:bidi="ru-RU"/>
            </w:rPr>
            <w:fldChar w:fldCharType="end"/>
          </w:r>
        </w:p>
      </w:tc>
    </w:tr>
  </w:tbl>
  <w:p w14:paraId="2ADA8FB0" w14:textId="77777777" w:rsidR="004D6B86" w:rsidRDefault="004D6B86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4E85C1" w14:textId="4F667768" w:rsidR="00AA151B" w:rsidRDefault="00AA151B" w:rsidP="002C627C">
    <w:pPr>
      <w:pStyle w:val="a6"/>
    </w:pPr>
  </w:p>
  <w:p w14:paraId="28FFAB4C" w14:textId="77777777" w:rsidR="00AA151B" w:rsidRDefault="00AA151B" w:rsidP="002C627C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a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a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425321E3"/>
    <w:multiLevelType w:val="hybridMultilevel"/>
    <w:tmpl w:val="7D1C1E42"/>
    <w:lvl w:ilvl="0" w:tplc="C886543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1C41B38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112753315">
    <w:abstractNumId w:val="9"/>
  </w:num>
  <w:num w:numId="2" w16cid:durableId="1625190976">
    <w:abstractNumId w:val="7"/>
  </w:num>
  <w:num w:numId="3" w16cid:durableId="887882921">
    <w:abstractNumId w:val="6"/>
  </w:num>
  <w:num w:numId="4" w16cid:durableId="571038143">
    <w:abstractNumId w:val="5"/>
  </w:num>
  <w:num w:numId="5" w16cid:durableId="441078117">
    <w:abstractNumId w:val="4"/>
  </w:num>
  <w:num w:numId="6" w16cid:durableId="1591619242">
    <w:abstractNumId w:val="8"/>
  </w:num>
  <w:num w:numId="7" w16cid:durableId="1986162123">
    <w:abstractNumId w:val="3"/>
  </w:num>
  <w:num w:numId="8" w16cid:durableId="2038853175">
    <w:abstractNumId w:val="2"/>
  </w:num>
  <w:num w:numId="9" w16cid:durableId="2044790298">
    <w:abstractNumId w:val="1"/>
  </w:num>
  <w:num w:numId="10" w16cid:durableId="1727947847">
    <w:abstractNumId w:val="0"/>
  </w:num>
  <w:num w:numId="11" w16cid:durableId="1064177121">
    <w:abstractNumId w:val="9"/>
    <w:lvlOverride w:ilvl="0">
      <w:startOverride w:val="1"/>
    </w:lvlOverride>
  </w:num>
  <w:num w:numId="12" w16cid:durableId="325135868">
    <w:abstractNumId w:val="11"/>
  </w:num>
  <w:num w:numId="13" w16cid:durableId="65136838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defaultTabStop w:val="720"/>
  <w:characterSpacingControl w:val="doNotCompress"/>
  <w:hdrShapeDefaults>
    <o:shapedefaults v:ext="edit" spidmax="2050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151B"/>
    <w:rsid w:val="00006BBA"/>
    <w:rsid w:val="0001010E"/>
    <w:rsid w:val="000217F5"/>
    <w:rsid w:val="00086FFA"/>
    <w:rsid w:val="00097169"/>
    <w:rsid w:val="000C67CE"/>
    <w:rsid w:val="000D5AF0"/>
    <w:rsid w:val="00114BFA"/>
    <w:rsid w:val="001602E3"/>
    <w:rsid w:val="00160C0C"/>
    <w:rsid w:val="001664A2"/>
    <w:rsid w:val="00170521"/>
    <w:rsid w:val="00175B05"/>
    <w:rsid w:val="001B4848"/>
    <w:rsid w:val="001F447A"/>
    <w:rsid w:val="001F7399"/>
    <w:rsid w:val="00212319"/>
    <w:rsid w:val="00225BE3"/>
    <w:rsid w:val="00274E0A"/>
    <w:rsid w:val="002B6153"/>
    <w:rsid w:val="002C627C"/>
    <w:rsid w:val="00307586"/>
    <w:rsid w:val="00333126"/>
    <w:rsid w:val="00336906"/>
    <w:rsid w:val="00345333"/>
    <w:rsid w:val="003A06C6"/>
    <w:rsid w:val="003C4F11"/>
    <w:rsid w:val="003E36B1"/>
    <w:rsid w:val="003E4162"/>
    <w:rsid w:val="003F7CBD"/>
    <w:rsid w:val="004743EA"/>
    <w:rsid w:val="00481CF8"/>
    <w:rsid w:val="00492C2D"/>
    <w:rsid w:val="004A3D87"/>
    <w:rsid w:val="004B18A9"/>
    <w:rsid w:val="004D4F8C"/>
    <w:rsid w:val="004D6B86"/>
    <w:rsid w:val="00504F88"/>
    <w:rsid w:val="0055242C"/>
    <w:rsid w:val="00575D8C"/>
    <w:rsid w:val="00595412"/>
    <w:rsid w:val="0061747E"/>
    <w:rsid w:val="006176BE"/>
    <w:rsid w:val="00641876"/>
    <w:rsid w:val="00645290"/>
    <w:rsid w:val="006B015B"/>
    <w:rsid w:val="006C162F"/>
    <w:rsid w:val="006D5D8D"/>
    <w:rsid w:val="006D7EE9"/>
    <w:rsid w:val="006E5E03"/>
    <w:rsid w:val="007244DE"/>
    <w:rsid w:val="00760944"/>
    <w:rsid w:val="007D6A2D"/>
    <w:rsid w:val="0081390C"/>
    <w:rsid w:val="00816831"/>
    <w:rsid w:val="00837D67"/>
    <w:rsid w:val="008747E8"/>
    <w:rsid w:val="008A2A83"/>
    <w:rsid w:val="00910F0E"/>
    <w:rsid w:val="00961AE5"/>
    <w:rsid w:val="009A2C38"/>
    <w:rsid w:val="009F0414"/>
    <w:rsid w:val="009F7782"/>
    <w:rsid w:val="00A4757D"/>
    <w:rsid w:val="00A77F6B"/>
    <w:rsid w:val="00A81BB2"/>
    <w:rsid w:val="00AA151B"/>
    <w:rsid w:val="00AA5C05"/>
    <w:rsid w:val="00AD615A"/>
    <w:rsid w:val="00B16DFD"/>
    <w:rsid w:val="00C3438C"/>
    <w:rsid w:val="00C36938"/>
    <w:rsid w:val="00C5686B"/>
    <w:rsid w:val="00C74024"/>
    <w:rsid w:val="00C83B15"/>
    <w:rsid w:val="00C925C8"/>
    <w:rsid w:val="00CB7F84"/>
    <w:rsid w:val="00CF1B55"/>
    <w:rsid w:val="00DB2E59"/>
    <w:rsid w:val="00DB358F"/>
    <w:rsid w:val="00DC44F1"/>
    <w:rsid w:val="00DD0832"/>
    <w:rsid w:val="00DF6D26"/>
    <w:rsid w:val="00E7305D"/>
    <w:rsid w:val="00EA780C"/>
    <w:rsid w:val="00EB69D3"/>
    <w:rsid w:val="00EC3D99"/>
    <w:rsid w:val="00F31D66"/>
    <w:rsid w:val="00F363EC"/>
    <w:rsid w:val="00F413AC"/>
    <w:rsid w:val="00FE7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http://schemas.microsoft.com/temp/samples"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000C4EDF"/>
  <w15:chartTrackingRefBased/>
  <w15:docId w15:val="{14580CFA-46B2-4364-A244-F92E233CA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000000" w:themeColor="text1"/>
        <w:sz w:val="24"/>
        <w:szCs w:val="24"/>
        <w:lang w:val="ru-RU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5" w:qFormat="1"/>
    <w:lsdException w:name="heading 8" w:semiHidden="1" w:uiPriority="5" w:qFormat="1"/>
    <w:lsdException w:name="heading 9" w:semiHidden="1" w:uiPriority="5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8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086FFA"/>
  </w:style>
  <w:style w:type="paragraph" w:styleId="1">
    <w:name w:val="heading 1"/>
    <w:basedOn w:val="a1"/>
    <w:next w:val="a1"/>
    <w:link w:val="10"/>
    <w:uiPriority w:val="5"/>
    <w:qFormat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21">
    <w:name w:val="heading 2"/>
    <w:basedOn w:val="a1"/>
    <w:next w:val="a1"/>
    <w:link w:val="22"/>
    <w:uiPriority w:val="5"/>
    <w:qFormat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31">
    <w:name w:val="heading 3"/>
    <w:basedOn w:val="a1"/>
    <w:next w:val="a1"/>
    <w:link w:val="32"/>
    <w:uiPriority w:val="5"/>
    <w:qFormat/>
    <w:pPr>
      <w:keepNext/>
      <w:keepLines/>
      <w:outlineLvl w:val="2"/>
    </w:pPr>
    <w:rPr>
      <w:rFonts w:asciiTheme="majorHAnsi" w:eastAsiaTheme="majorEastAsia" w:hAnsiTheme="majorHAnsi" w:cstheme="majorBidi"/>
      <w:b/>
      <w:bCs/>
    </w:rPr>
  </w:style>
  <w:style w:type="paragraph" w:styleId="41">
    <w:name w:val="heading 4"/>
    <w:basedOn w:val="a1"/>
    <w:next w:val="a1"/>
    <w:link w:val="42"/>
    <w:uiPriority w:val="5"/>
    <w:qFormat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51">
    <w:name w:val="heading 5"/>
    <w:basedOn w:val="a1"/>
    <w:next w:val="a1"/>
    <w:link w:val="52"/>
    <w:uiPriority w:val="5"/>
    <w:qFormat/>
    <w:pPr>
      <w:keepNext/>
      <w:keepLines/>
      <w:outlineLvl w:val="4"/>
    </w:pPr>
    <w:rPr>
      <w:rFonts w:asciiTheme="majorHAnsi" w:eastAsiaTheme="majorEastAsia" w:hAnsiTheme="majorHAnsi" w:cstheme="majorBidi"/>
      <w:i/>
      <w:iCs/>
    </w:rPr>
  </w:style>
  <w:style w:type="paragraph" w:styleId="6">
    <w:name w:val="heading 6"/>
    <w:basedOn w:val="a1"/>
    <w:next w:val="a1"/>
    <w:link w:val="60"/>
    <w:uiPriority w:val="5"/>
    <w:semiHidden/>
    <w:qFormat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Заголовок раздела"/>
    <w:basedOn w:val="a1"/>
    <w:next w:val="a1"/>
    <w:uiPriority w:val="2"/>
    <w:qFormat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</w:rPr>
  </w:style>
  <w:style w:type="paragraph" w:styleId="a6">
    <w:name w:val="header"/>
    <w:basedOn w:val="a1"/>
    <w:link w:val="a7"/>
    <w:uiPriority w:val="99"/>
    <w:qFormat/>
    <w:pPr>
      <w:spacing w:line="240" w:lineRule="auto"/>
      <w:ind w:firstLine="0"/>
    </w:pPr>
  </w:style>
  <w:style w:type="character" w:customStyle="1" w:styleId="a7">
    <w:name w:val="Верхний колонтитул Знак"/>
    <w:basedOn w:val="a2"/>
    <w:link w:val="a6"/>
    <w:uiPriority w:val="99"/>
    <w:rsid w:val="00DB2E59"/>
  </w:style>
  <w:style w:type="character" w:styleId="a8">
    <w:name w:val="Placeholder Text"/>
    <w:basedOn w:val="a2"/>
    <w:uiPriority w:val="99"/>
    <w:semiHidden/>
    <w:rsid w:val="00EB69D3"/>
    <w:rPr>
      <w:color w:val="000000" w:themeColor="text1"/>
    </w:rPr>
  </w:style>
  <w:style w:type="paragraph" w:styleId="a9">
    <w:name w:val="No Spacing"/>
    <w:aliases w:val="Без отступа"/>
    <w:link w:val="aa"/>
    <w:uiPriority w:val="3"/>
    <w:qFormat/>
    <w:pPr>
      <w:ind w:firstLine="0"/>
    </w:pPr>
  </w:style>
  <w:style w:type="character" w:customStyle="1" w:styleId="10">
    <w:name w:val="Заголовок 1 Знак"/>
    <w:basedOn w:val="a2"/>
    <w:link w:val="1"/>
    <w:uiPriority w:val="5"/>
    <w:rsid w:val="00DB2E59"/>
    <w:rPr>
      <w:rFonts w:asciiTheme="majorHAnsi" w:eastAsiaTheme="majorEastAsia" w:hAnsiTheme="majorHAnsi" w:cstheme="majorBidi"/>
      <w:b/>
      <w:bCs/>
    </w:rPr>
  </w:style>
  <w:style w:type="character" w:customStyle="1" w:styleId="22">
    <w:name w:val="Заголовок 2 Знак"/>
    <w:basedOn w:val="a2"/>
    <w:link w:val="21"/>
    <w:uiPriority w:val="5"/>
    <w:rsid w:val="00DB2E59"/>
    <w:rPr>
      <w:rFonts w:asciiTheme="majorHAnsi" w:eastAsiaTheme="majorEastAsia" w:hAnsiTheme="majorHAnsi" w:cstheme="majorBidi"/>
      <w:b/>
      <w:bCs/>
    </w:rPr>
  </w:style>
  <w:style w:type="paragraph" w:styleId="ab">
    <w:name w:val="Title"/>
    <w:basedOn w:val="a1"/>
    <w:next w:val="a1"/>
    <w:link w:val="ac"/>
    <w:uiPriority w:val="1"/>
    <w:qFormat/>
    <w:pPr>
      <w:spacing w:before="2400"/>
      <w:ind w:firstLine="0"/>
      <w:contextualSpacing/>
      <w:jc w:val="center"/>
    </w:pPr>
    <w:rPr>
      <w:rFonts w:asciiTheme="majorHAnsi" w:eastAsiaTheme="majorEastAsia" w:hAnsiTheme="majorHAnsi" w:cstheme="majorBidi"/>
    </w:rPr>
  </w:style>
  <w:style w:type="character" w:customStyle="1" w:styleId="ac">
    <w:name w:val="Заголовок Знак"/>
    <w:basedOn w:val="a2"/>
    <w:link w:val="ab"/>
    <w:uiPriority w:val="1"/>
    <w:rPr>
      <w:rFonts w:asciiTheme="majorHAnsi" w:eastAsiaTheme="majorEastAsia" w:hAnsiTheme="majorHAnsi" w:cstheme="majorBidi"/>
    </w:rPr>
  </w:style>
  <w:style w:type="character" w:styleId="ad">
    <w:name w:val="Emphasis"/>
    <w:basedOn w:val="a2"/>
    <w:uiPriority w:val="4"/>
    <w:qFormat/>
    <w:rPr>
      <w:i/>
      <w:iCs/>
    </w:rPr>
  </w:style>
  <w:style w:type="character" w:customStyle="1" w:styleId="32">
    <w:name w:val="Заголовок 3 Знак"/>
    <w:basedOn w:val="a2"/>
    <w:link w:val="31"/>
    <w:uiPriority w:val="5"/>
    <w:rsid w:val="00DB2E59"/>
    <w:rPr>
      <w:rFonts w:asciiTheme="majorHAnsi" w:eastAsiaTheme="majorEastAsia" w:hAnsiTheme="majorHAnsi" w:cstheme="majorBidi"/>
      <w:b/>
      <w:bCs/>
    </w:rPr>
  </w:style>
  <w:style w:type="character" w:customStyle="1" w:styleId="42">
    <w:name w:val="Заголовок 4 Знак"/>
    <w:basedOn w:val="a2"/>
    <w:link w:val="41"/>
    <w:uiPriority w:val="5"/>
    <w:rsid w:val="00DB2E59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52">
    <w:name w:val="Заголовок 5 Знак"/>
    <w:basedOn w:val="a2"/>
    <w:link w:val="51"/>
    <w:uiPriority w:val="5"/>
    <w:rsid w:val="00DB2E59"/>
    <w:rPr>
      <w:rFonts w:asciiTheme="majorHAnsi" w:eastAsiaTheme="majorEastAsia" w:hAnsiTheme="majorHAnsi" w:cstheme="majorBidi"/>
      <w:i/>
      <w:iCs/>
    </w:rPr>
  </w:style>
  <w:style w:type="paragraph" w:styleId="ae">
    <w:name w:val="Balloon Text"/>
    <w:basedOn w:val="a1"/>
    <w:link w:val="af"/>
    <w:uiPriority w:val="99"/>
    <w:semiHidden/>
    <w:unhideWhenUsed/>
    <w:rsid w:val="00EB69D3"/>
    <w:pPr>
      <w:spacing w:line="240" w:lineRule="auto"/>
      <w:ind w:firstLine="0"/>
    </w:pPr>
    <w:rPr>
      <w:rFonts w:ascii="Segoe UI" w:hAnsi="Segoe UI" w:cs="Segoe UI"/>
      <w:sz w:val="22"/>
      <w:szCs w:val="18"/>
    </w:rPr>
  </w:style>
  <w:style w:type="character" w:customStyle="1" w:styleId="af">
    <w:name w:val="Текст выноски Знак"/>
    <w:basedOn w:val="a2"/>
    <w:link w:val="ae"/>
    <w:uiPriority w:val="99"/>
    <w:semiHidden/>
    <w:rsid w:val="00EB69D3"/>
    <w:rPr>
      <w:rFonts w:ascii="Segoe UI" w:hAnsi="Segoe UI" w:cs="Segoe UI"/>
      <w:sz w:val="22"/>
      <w:szCs w:val="18"/>
    </w:rPr>
  </w:style>
  <w:style w:type="paragraph" w:styleId="af0">
    <w:name w:val="Bibliography"/>
    <w:basedOn w:val="a1"/>
    <w:next w:val="a1"/>
    <w:uiPriority w:val="6"/>
    <w:unhideWhenUsed/>
    <w:qFormat/>
    <w:pPr>
      <w:ind w:left="720" w:hanging="720"/>
    </w:pPr>
  </w:style>
  <w:style w:type="paragraph" w:styleId="af1">
    <w:name w:val="Block Text"/>
    <w:basedOn w:val="a1"/>
    <w:uiPriority w:val="99"/>
    <w:semiHidden/>
    <w:unhideWhenUsed/>
    <w:rsid w:val="003F7CBD"/>
    <w:pPr>
      <w:pBdr>
        <w:top w:val="single" w:sz="2" w:space="10" w:color="000000" w:themeColor="text2" w:shadow="1"/>
        <w:left w:val="single" w:sz="2" w:space="10" w:color="000000" w:themeColor="text2" w:shadow="1"/>
        <w:bottom w:val="single" w:sz="2" w:space="10" w:color="000000" w:themeColor="text2" w:shadow="1"/>
        <w:right w:val="single" w:sz="2" w:space="10" w:color="000000" w:themeColor="text2" w:shadow="1"/>
      </w:pBdr>
      <w:ind w:left="1152" w:right="1152" w:firstLine="0"/>
    </w:pPr>
    <w:rPr>
      <w:i/>
      <w:iCs/>
      <w:color w:val="000000" w:themeColor="text2"/>
    </w:rPr>
  </w:style>
  <w:style w:type="paragraph" w:styleId="af2">
    <w:name w:val="Body Text"/>
    <w:basedOn w:val="a1"/>
    <w:link w:val="af3"/>
    <w:uiPriority w:val="99"/>
    <w:semiHidden/>
    <w:unhideWhenUsed/>
    <w:pPr>
      <w:spacing w:after="120"/>
      <w:ind w:firstLine="0"/>
    </w:pPr>
  </w:style>
  <w:style w:type="character" w:customStyle="1" w:styleId="af3">
    <w:name w:val="Основной текст Знак"/>
    <w:basedOn w:val="a2"/>
    <w:link w:val="af2"/>
    <w:uiPriority w:val="99"/>
    <w:semiHidden/>
    <w:rPr>
      <w:kern w:val="24"/>
    </w:rPr>
  </w:style>
  <w:style w:type="paragraph" w:styleId="23">
    <w:name w:val="Body Text 2"/>
    <w:basedOn w:val="a1"/>
    <w:link w:val="24"/>
    <w:uiPriority w:val="99"/>
    <w:semiHidden/>
    <w:unhideWhenUsed/>
    <w:pPr>
      <w:spacing w:after="120"/>
      <w:ind w:firstLine="0"/>
    </w:pPr>
  </w:style>
  <w:style w:type="character" w:customStyle="1" w:styleId="24">
    <w:name w:val="Основной текст 2 Знак"/>
    <w:basedOn w:val="a2"/>
    <w:link w:val="23"/>
    <w:uiPriority w:val="99"/>
    <w:semiHidden/>
    <w:rPr>
      <w:kern w:val="24"/>
    </w:rPr>
  </w:style>
  <w:style w:type="paragraph" w:styleId="33">
    <w:name w:val="Body Text 3"/>
    <w:basedOn w:val="a1"/>
    <w:link w:val="34"/>
    <w:uiPriority w:val="99"/>
    <w:semiHidden/>
    <w:unhideWhenUsed/>
    <w:rsid w:val="00EB69D3"/>
    <w:pPr>
      <w:spacing w:after="120"/>
      <w:ind w:firstLine="0"/>
    </w:pPr>
    <w:rPr>
      <w:sz w:val="22"/>
      <w:szCs w:val="16"/>
    </w:rPr>
  </w:style>
  <w:style w:type="character" w:customStyle="1" w:styleId="34">
    <w:name w:val="Основной текст 3 Знак"/>
    <w:basedOn w:val="a2"/>
    <w:link w:val="33"/>
    <w:uiPriority w:val="99"/>
    <w:semiHidden/>
    <w:rsid w:val="00EB69D3"/>
    <w:rPr>
      <w:sz w:val="22"/>
      <w:szCs w:val="16"/>
    </w:rPr>
  </w:style>
  <w:style w:type="paragraph" w:styleId="af4">
    <w:name w:val="Body Text First Indent"/>
    <w:basedOn w:val="af2"/>
    <w:link w:val="af5"/>
    <w:uiPriority w:val="99"/>
    <w:semiHidden/>
    <w:unhideWhenUsed/>
    <w:pPr>
      <w:spacing w:after="0"/>
    </w:pPr>
  </w:style>
  <w:style w:type="character" w:customStyle="1" w:styleId="af5">
    <w:name w:val="Красная строка Знак"/>
    <w:basedOn w:val="af3"/>
    <w:link w:val="af4"/>
    <w:uiPriority w:val="99"/>
    <w:semiHidden/>
    <w:rPr>
      <w:kern w:val="24"/>
    </w:rPr>
  </w:style>
  <w:style w:type="paragraph" w:styleId="af6">
    <w:name w:val="Body Text Indent"/>
    <w:basedOn w:val="a1"/>
    <w:link w:val="af7"/>
    <w:uiPriority w:val="99"/>
    <w:semiHidden/>
    <w:unhideWhenUsed/>
    <w:pPr>
      <w:spacing w:after="120"/>
      <w:ind w:left="360" w:firstLine="0"/>
    </w:pPr>
  </w:style>
  <w:style w:type="character" w:customStyle="1" w:styleId="af7">
    <w:name w:val="Основной текст с отступом Знак"/>
    <w:basedOn w:val="a2"/>
    <w:link w:val="af6"/>
    <w:uiPriority w:val="99"/>
    <w:semiHidden/>
    <w:rPr>
      <w:kern w:val="24"/>
    </w:rPr>
  </w:style>
  <w:style w:type="paragraph" w:styleId="25">
    <w:name w:val="Body Text First Indent 2"/>
    <w:basedOn w:val="af6"/>
    <w:link w:val="26"/>
    <w:uiPriority w:val="99"/>
    <w:semiHidden/>
    <w:unhideWhenUsed/>
    <w:pPr>
      <w:spacing w:after="0"/>
    </w:pPr>
  </w:style>
  <w:style w:type="character" w:customStyle="1" w:styleId="26">
    <w:name w:val="Красная строка 2 Знак"/>
    <w:basedOn w:val="af7"/>
    <w:link w:val="25"/>
    <w:uiPriority w:val="99"/>
    <w:semiHidden/>
    <w:rPr>
      <w:kern w:val="24"/>
    </w:rPr>
  </w:style>
  <w:style w:type="paragraph" w:styleId="27">
    <w:name w:val="Body Text Indent 2"/>
    <w:basedOn w:val="a1"/>
    <w:link w:val="28"/>
    <w:uiPriority w:val="99"/>
    <w:semiHidden/>
    <w:unhideWhenUsed/>
    <w:pPr>
      <w:spacing w:after="120"/>
      <w:ind w:left="360" w:firstLine="0"/>
    </w:pPr>
  </w:style>
  <w:style w:type="character" w:customStyle="1" w:styleId="28">
    <w:name w:val="Основной текст с отступом 2 Знак"/>
    <w:basedOn w:val="a2"/>
    <w:link w:val="27"/>
    <w:uiPriority w:val="99"/>
    <w:semiHidden/>
    <w:rPr>
      <w:kern w:val="24"/>
    </w:rPr>
  </w:style>
  <w:style w:type="paragraph" w:styleId="35">
    <w:name w:val="Body Text Indent 3"/>
    <w:basedOn w:val="a1"/>
    <w:link w:val="36"/>
    <w:uiPriority w:val="99"/>
    <w:semiHidden/>
    <w:unhideWhenUsed/>
    <w:rsid w:val="00EB69D3"/>
    <w:pPr>
      <w:spacing w:after="120"/>
      <w:ind w:left="360" w:firstLine="0"/>
    </w:pPr>
    <w:rPr>
      <w:sz w:val="22"/>
      <w:szCs w:val="16"/>
    </w:rPr>
  </w:style>
  <w:style w:type="character" w:customStyle="1" w:styleId="36">
    <w:name w:val="Основной текст с отступом 3 Знак"/>
    <w:basedOn w:val="a2"/>
    <w:link w:val="35"/>
    <w:uiPriority w:val="99"/>
    <w:semiHidden/>
    <w:rsid w:val="00EB69D3"/>
    <w:rPr>
      <w:sz w:val="22"/>
      <w:szCs w:val="16"/>
    </w:rPr>
  </w:style>
  <w:style w:type="paragraph" w:styleId="af8">
    <w:name w:val="caption"/>
    <w:basedOn w:val="a1"/>
    <w:next w:val="a1"/>
    <w:uiPriority w:val="35"/>
    <w:semiHidden/>
    <w:unhideWhenUsed/>
    <w:qFormat/>
    <w:rsid w:val="00EB69D3"/>
    <w:pPr>
      <w:spacing w:after="200" w:line="240" w:lineRule="auto"/>
      <w:ind w:firstLine="0"/>
    </w:pPr>
    <w:rPr>
      <w:i/>
      <w:iCs/>
      <w:color w:val="000000" w:themeColor="text2"/>
      <w:sz w:val="22"/>
      <w:szCs w:val="18"/>
    </w:rPr>
  </w:style>
  <w:style w:type="paragraph" w:styleId="af9">
    <w:name w:val="Closing"/>
    <w:basedOn w:val="a1"/>
    <w:link w:val="afa"/>
    <w:uiPriority w:val="99"/>
    <w:semiHidden/>
    <w:unhideWhenUsed/>
    <w:pPr>
      <w:spacing w:line="240" w:lineRule="auto"/>
      <w:ind w:left="4320" w:firstLine="0"/>
    </w:pPr>
  </w:style>
  <w:style w:type="character" w:customStyle="1" w:styleId="afa">
    <w:name w:val="Прощание Знак"/>
    <w:basedOn w:val="a2"/>
    <w:link w:val="af9"/>
    <w:uiPriority w:val="99"/>
    <w:semiHidden/>
    <w:rPr>
      <w:kern w:val="24"/>
    </w:rPr>
  </w:style>
  <w:style w:type="paragraph" w:styleId="afb">
    <w:name w:val="annotation text"/>
    <w:basedOn w:val="a1"/>
    <w:link w:val="afc"/>
    <w:uiPriority w:val="99"/>
    <w:semiHidden/>
    <w:unhideWhenUsed/>
    <w:rsid w:val="00EB69D3"/>
    <w:pPr>
      <w:spacing w:line="240" w:lineRule="auto"/>
      <w:ind w:firstLine="0"/>
    </w:pPr>
    <w:rPr>
      <w:sz w:val="22"/>
      <w:szCs w:val="20"/>
    </w:rPr>
  </w:style>
  <w:style w:type="character" w:customStyle="1" w:styleId="afc">
    <w:name w:val="Текст примечания Знак"/>
    <w:basedOn w:val="a2"/>
    <w:link w:val="afb"/>
    <w:uiPriority w:val="99"/>
    <w:semiHidden/>
    <w:rsid w:val="00EB69D3"/>
    <w:rPr>
      <w:sz w:val="22"/>
      <w:szCs w:val="20"/>
    </w:rPr>
  </w:style>
  <w:style w:type="paragraph" w:styleId="afd">
    <w:name w:val="annotation subject"/>
    <w:basedOn w:val="afb"/>
    <w:next w:val="afb"/>
    <w:link w:val="afe"/>
    <w:uiPriority w:val="99"/>
    <w:semiHidden/>
    <w:unhideWhenUsed/>
    <w:rsid w:val="00EB69D3"/>
    <w:rPr>
      <w:b/>
      <w:bCs/>
    </w:rPr>
  </w:style>
  <w:style w:type="character" w:customStyle="1" w:styleId="afe">
    <w:name w:val="Тема примечания Знак"/>
    <w:basedOn w:val="afc"/>
    <w:link w:val="afd"/>
    <w:uiPriority w:val="99"/>
    <w:semiHidden/>
    <w:rsid w:val="00EB69D3"/>
    <w:rPr>
      <w:b/>
      <w:bCs/>
      <w:sz w:val="22"/>
      <w:szCs w:val="20"/>
    </w:rPr>
  </w:style>
  <w:style w:type="paragraph" w:styleId="aff">
    <w:name w:val="Date"/>
    <w:basedOn w:val="a1"/>
    <w:next w:val="a1"/>
    <w:link w:val="aff0"/>
    <w:uiPriority w:val="99"/>
    <w:semiHidden/>
    <w:unhideWhenUsed/>
    <w:pPr>
      <w:ind w:firstLine="0"/>
    </w:pPr>
  </w:style>
  <w:style w:type="character" w:customStyle="1" w:styleId="aff0">
    <w:name w:val="Дата Знак"/>
    <w:basedOn w:val="a2"/>
    <w:link w:val="aff"/>
    <w:uiPriority w:val="99"/>
    <w:semiHidden/>
    <w:rPr>
      <w:kern w:val="24"/>
    </w:rPr>
  </w:style>
  <w:style w:type="paragraph" w:styleId="aff1">
    <w:name w:val="Document Map"/>
    <w:basedOn w:val="a1"/>
    <w:link w:val="aff2"/>
    <w:uiPriority w:val="99"/>
    <w:semiHidden/>
    <w:unhideWhenUsed/>
    <w:rsid w:val="00EB69D3"/>
    <w:pPr>
      <w:spacing w:line="240" w:lineRule="auto"/>
      <w:ind w:firstLine="0"/>
    </w:pPr>
    <w:rPr>
      <w:rFonts w:ascii="Segoe UI" w:hAnsi="Segoe UI" w:cs="Segoe UI"/>
      <w:sz w:val="22"/>
      <w:szCs w:val="16"/>
    </w:rPr>
  </w:style>
  <w:style w:type="character" w:customStyle="1" w:styleId="aff2">
    <w:name w:val="Схема документа Знак"/>
    <w:basedOn w:val="a2"/>
    <w:link w:val="aff1"/>
    <w:uiPriority w:val="99"/>
    <w:semiHidden/>
    <w:rsid w:val="00EB69D3"/>
    <w:rPr>
      <w:rFonts w:ascii="Segoe UI" w:hAnsi="Segoe UI" w:cs="Segoe UI"/>
      <w:sz w:val="22"/>
      <w:szCs w:val="16"/>
    </w:rPr>
  </w:style>
  <w:style w:type="paragraph" w:styleId="aff3">
    <w:name w:val="E-mail Signature"/>
    <w:basedOn w:val="a1"/>
    <w:link w:val="aff4"/>
    <w:uiPriority w:val="99"/>
    <w:semiHidden/>
    <w:unhideWhenUsed/>
    <w:pPr>
      <w:spacing w:line="240" w:lineRule="auto"/>
      <w:ind w:firstLine="0"/>
    </w:pPr>
  </w:style>
  <w:style w:type="character" w:customStyle="1" w:styleId="aff4">
    <w:name w:val="Электронная подпись Знак"/>
    <w:basedOn w:val="a2"/>
    <w:link w:val="aff3"/>
    <w:uiPriority w:val="99"/>
    <w:semiHidden/>
    <w:rPr>
      <w:kern w:val="24"/>
    </w:rPr>
  </w:style>
  <w:style w:type="paragraph" w:styleId="aff5">
    <w:name w:val="footnote text"/>
    <w:basedOn w:val="a1"/>
    <w:link w:val="aff6"/>
    <w:uiPriority w:val="99"/>
    <w:semiHidden/>
    <w:unhideWhenUsed/>
    <w:rsid w:val="00EB69D3"/>
    <w:pPr>
      <w:spacing w:line="240" w:lineRule="auto"/>
    </w:pPr>
    <w:rPr>
      <w:sz w:val="22"/>
      <w:szCs w:val="20"/>
    </w:rPr>
  </w:style>
  <w:style w:type="character" w:customStyle="1" w:styleId="aff6">
    <w:name w:val="Текст сноски Знак"/>
    <w:basedOn w:val="a2"/>
    <w:link w:val="aff5"/>
    <w:uiPriority w:val="99"/>
    <w:semiHidden/>
    <w:rsid w:val="00EB69D3"/>
    <w:rPr>
      <w:sz w:val="22"/>
      <w:szCs w:val="20"/>
    </w:rPr>
  </w:style>
  <w:style w:type="paragraph" w:styleId="aff7">
    <w:name w:val="envelope address"/>
    <w:basedOn w:val="a1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29">
    <w:name w:val="envelope return"/>
    <w:basedOn w:val="a1"/>
    <w:uiPriority w:val="99"/>
    <w:semiHidden/>
    <w:unhideWhenUsed/>
    <w:rsid w:val="00EB69D3"/>
    <w:pPr>
      <w:spacing w:line="240" w:lineRule="auto"/>
      <w:ind w:firstLine="0"/>
    </w:pPr>
    <w:rPr>
      <w:rFonts w:asciiTheme="majorHAnsi" w:eastAsiaTheme="majorEastAsia" w:hAnsiTheme="majorHAnsi" w:cstheme="majorBidi"/>
      <w:sz w:val="22"/>
      <w:szCs w:val="20"/>
    </w:rPr>
  </w:style>
  <w:style w:type="table" w:styleId="aff8">
    <w:name w:val="Table Grid"/>
    <w:basedOn w:val="a3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9">
    <w:name w:val="Grid Table Light"/>
    <w:basedOn w:val="a3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60">
    <w:name w:val="Заголовок 6 Знак"/>
    <w:basedOn w:val="a2"/>
    <w:link w:val="6"/>
    <w:uiPriority w:val="5"/>
    <w:semiHidden/>
    <w:rsid w:val="00336906"/>
    <w:rPr>
      <w:rFonts w:asciiTheme="majorHAnsi" w:eastAsiaTheme="majorEastAsia" w:hAnsiTheme="majorHAnsi" w:cstheme="majorBidi"/>
      <w:color w:val="6E6E6E" w:themeColor="accent1" w:themeShade="7F"/>
    </w:rPr>
  </w:style>
  <w:style w:type="paragraph" w:styleId="HTML">
    <w:name w:val="HTML Address"/>
    <w:basedOn w:val="a1"/>
    <w:link w:val="HTML0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0">
    <w:name w:val="Адрес HTML Знак"/>
    <w:basedOn w:val="a2"/>
    <w:link w:val="HTML"/>
    <w:uiPriority w:val="99"/>
    <w:semiHidden/>
    <w:rPr>
      <w:i/>
      <w:iCs/>
      <w:kern w:val="24"/>
    </w:rPr>
  </w:style>
  <w:style w:type="paragraph" w:styleId="HTML1">
    <w:name w:val="HTML Preformatted"/>
    <w:basedOn w:val="a1"/>
    <w:link w:val="HTML2"/>
    <w:uiPriority w:val="99"/>
    <w:semiHidden/>
    <w:unhideWhenUsed/>
    <w:rsid w:val="00EB69D3"/>
    <w:pPr>
      <w:spacing w:line="240" w:lineRule="auto"/>
      <w:ind w:firstLine="0"/>
    </w:pPr>
    <w:rPr>
      <w:rFonts w:ascii="Consolas" w:hAnsi="Consolas" w:cs="Consolas"/>
      <w:sz w:val="22"/>
      <w:szCs w:val="20"/>
    </w:rPr>
  </w:style>
  <w:style w:type="character" w:customStyle="1" w:styleId="HTML2">
    <w:name w:val="Стандартный HTML Знак"/>
    <w:basedOn w:val="a2"/>
    <w:link w:val="HTML1"/>
    <w:uiPriority w:val="99"/>
    <w:semiHidden/>
    <w:rsid w:val="00EB69D3"/>
    <w:rPr>
      <w:rFonts w:ascii="Consolas" w:hAnsi="Consolas" w:cs="Consolas"/>
      <w:sz w:val="22"/>
      <w:szCs w:val="20"/>
    </w:rPr>
  </w:style>
  <w:style w:type="paragraph" w:styleId="11">
    <w:name w:val="index 1"/>
    <w:basedOn w:val="a1"/>
    <w:next w:val="a1"/>
    <w:autoRedefine/>
    <w:uiPriority w:val="99"/>
    <w:semiHidden/>
    <w:unhideWhenUsed/>
    <w:pPr>
      <w:spacing w:line="240" w:lineRule="auto"/>
      <w:ind w:left="240" w:firstLine="0"/>
    </w:pPr>
  </w:style>
  <w:style w:type="paragraph" w:styleId="2a">
    <w:name w:val="index 2"/>
    <w:basedOn w:val="a1"/>
    <w:next w:val="a1"/>
    <w:autoRedefine/>
    <w:uiPriority w:val="99"/>
    <w:semiHidden/>
    <w:unhideWhenUsed/>
    <w:pPr>
      <w:spacing w:line="240" w:lineRule="auto"/>
      <w:ind w:left="480" w:firstLine="0"/>
    </w:pPr>
  </w:style>
  <w:style w:type="paragraph" w:styleId="37">
    <w:name w:val="index 3"/>
    <w:basedOn w:val="a1"/>
    <w:next w:val="a1"/>
    <w:autoRedefine/>
    <w:uiPriority w:val="99"/>
    <w:semiHidden/>
    <w:unhideWhenUsed/>
    <w:pPr>
      <w:spacing w:line="240" w:lineRule="auto"/>
      <w:ind w:left="720" w:firstLine="0"/>
    </w:pPr>
  </w:style>
  <w:style w:type="paragraph" w:styleId="43">
    <w:name w:val="index 4"/>
    <w:basedOn w:val="a1"/>
    <w:next w:val="a1"/>
    <w:autoRedefine/>
    <w:uiPriority w:val="99"/>
    <w:semiHidden/>
    <w:unhideWhenUsed/>
    <w:pPr>
      <w:spacing w:line="240" w:lineRule="auto"/>
      <w:ind w:left="960" w:firstLine="0"/>
    </w:pPr>
  </w:style>
  <w:style w:type="paragraph" w:styleId="53">
    <w:name w:val="index 5"/>
    <w:basedOn w:val="a1"/>
    <w:next w:val="a1"/>
    <w:autoRedefine/>
    <w:uiPriority w:val="99"/>
    <w:semiHidden/>
    <w:unhideWhenUsed/>
    <w:pPr>
      <w:spacing w:line="240" w:lineRule="auto"/>
      <w:ind w:left="1200" w:firstLine="0"/>
    </w:pPr>
  </w:style>
  <w:style w:type="paragraph" w:styleId="61">
    <w:name w:val="index 6"/>
    <w:basedOn w:val="a1"/>
    <w:next w:val="a1"/>
    <w:autoRedefine/>
    <w:uiPriority w:val="99"/>
    <w:semiHidden/>
    <w:unhideWhenUsed/>
    <w:pPr>
      <w:spacing w:line="240" w:lineRule="auto"/>
      <w:ind w:left="1440" w:firstLine="0"/>
    </w:pPr>
  </w:style>
  <w:style w:type="paragraph" w:styleId="7">
    <w:name w:val="index 7"/>
    <w:basedOn w:val="a1"/>
    <w:next w:val="a1"/>
    <w:autoRedefine/>
    <w:uiPriority w:val="99"/>
    <w:semiHidden/>
    <w:unhideWhenUsed/>
    <w:pPr>
      <w:spacing w:line="240" w:lineRule="auto"/>
      <w:ind w:left="1680" w:firstLine="0"/>
    </w:pPr>
  </w:style>
  <w:style w:type="paragraph" w:styleId="8">
    <w:name w:val="index 8"/>
    <w:basedOn w:val="a1"/>
    <w:next w:val="a1"/>
    <w:autoRedefine/>
    <w:uiPriority w:val="99"/>
    <w:semiHidden/>
    <w:unhideWhenUsed/>
    <w:pPr>
      <w:spacing w:line="240" w:lineRule="auto"/>
      <w:ind w:left="1920" w:firstLine="0"/>
    </w:pPr>
  </w:style>
  <w:style w:type="paragraph" w:styleId="9">
    <w:name w:val="index 9"/>
    <w:basedOn w:val="a1"/>
    <w:next w:val="a1"/>
    <w:autoRedefine/>
    <w:uiPriority w:val="99"/>
    <w:semiHidden/>
    <w:unhideWhenUsed/>
    <w:pPr>
      <w:spacing w:line="240" w:lineRule="auto"/>
      <w:ind w:left="2160" w:firstLine="0"/>
    </w:pPr>
  </w:style>
  <w:style w:type="paragraph" w:styleId="affa">
    <w:name w:val="index heading"/>
    <w:basedOn w:val="a1"/>
    <w:next w:val="1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affb">
    <w:name w:val="Intense Quote"/>
    <w:basedOn w:val="a1"/>
    <w:next w:val="a1"/>
    <w:link w:val="affc"/>
    <w:uiPriority w:val="30"/>
    <w:semiHidden/>
    <w:unhideWhenUsed/>
    <w:qFormat/>
    <w:rsid w:val="00EB69D3"/>
    <w:pPr>
      <w:pBdr>
        <w:top w:val="single" w:sz="4" w:space="10" w:color="6E6E6E" w:themeColor="accent1" w:themeShade="80"/>
        <w:bottom w:val="single" w:sz="4" w:space="10" w:color="6E6E6E" w:themeColor="accent1" w:themeShade="80"/>
      </w:pBdr>
      <w:spacing w:before="360" w:after="360"/>
      <w:ind w:left="864" w:right="864" w:firstLine="0"/>
      <w:jc w:val="center"/>
    </w:pPr>
    <w:rPr>
      <w:i/>
      <w:iCs/>
      <w:color w:val="6E6E6E" w:themeColor="accent1" w:themeShade="80"/>
    </w:rPr>
  </w:style>
  <w:style w:type="character" w:customStyle="1" w:styleId="affc">
    <w:name w:val="Выделенная цитата Знак"/>
    <w:basedOn w:val="a2"/>
    <w:link w:val="affb"/>
    <w:uiPriority w:val="30"/>
    <w:semiHidden/>
    <w:rsid w:val="00EB69D3"/>
    <w:rPr>
      <w:i/>
      <w:iCs/>
      <w:color w:val="6E6E6E" w:themeColor="accent1" w:themeShade="80"/>
    </w:rPr>
  </w:style>
  <w:style w:type="paragraph" w:styleId="affd">
    <w:name w:val="List"/>
    <w:basedOn w:val="a1"/>
    <w:uiPriority w:val="99"/>
    <w:semiHidden/>
    <w:unhideWhenUsed/>
    <w:pPr>
      <w:ind w:left="360" w:firstLine="0"/>
      <w:contextualSpacing/>
    </w:pPr>
  </w:style>
  <w:style w:type="paragraph" w:styleId="2b">
    <w:name w:val="List 2"/>
    <w:basedOn w:val="a1"/>
    <w:uiPriority w:val="99"/>
    <w:semiHidden/>
    <w:unhideWhenUsed/>
    <w:pPr>
      <w:ind w:left="720" w:firstLine="0"/>
      <w:contextualSpacing/>
    </w:pPr>
  </w:style>
  <w:style w:type="paragraph" w:styleId="38">
    <w:name w:val="List 3"/>
    <w:basedOn w:val="a1"/>
    <w:uiPriority w:val="99"/>
    <w:semiHidden/>
    <w:unhideWhenUsed/>
    <w:pPr>
      <w:ind w:left="1080" w:firstLine="0"/>
      <w:contextualSpacing/>
    </w:pPr>
  </w:style>
  <w:style w:type="paragraph" w:styleId="44">
    <w:name w:val="List 4"/>
    <w:basedOn w:val="a1"/>
    <w:uiPriority w:val="99"/>
    <w:semiHidden/>
    <w:unhideWhenUsed/>
    <w:pPr>
      <w:ind w:left="1440" w:firstLine="0"/>
      <w:contextualSpacing/>
    </w:pPr>
  </w:style>
  <w:style w:type="paragraph" w:styleId="54">
    <w:name w:val="List 5"/>
    <w:basedOn w:val="a1"/>
    <w:uiPriority w:val="99"/>
    <w:semiHidden/>
    <w:unhideWhenUsed/>
    <w:pPr>
      <w:ind w:left="1800" w:firstLine="0"/>
      <w:contextualSpacing/>
    </w:pPr>
  </w:style>
  <w:style w:type="paragraph" w:styleId="a0">
    <w:name w:val="List Bullet"/>
    <w:basedOn w:val="a1"/>
    <w:uiPriority w:val="8"/>
    <w:unhideWhenUsed/>
    <w:qFormat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30">
    <w:name w:val="List Bullet 3"/>
    <w:basedOn w:val="a1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40">
    <w:name w:val="List Bullet 4"/>
    <w:basedOn w:val="a1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50">
    <w:name w:val="List Bullet 5"/>
    <w:basedOn w:val="a1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affe">
    <w:name w:val="List Continue"/>
    <w:basedOn w:val="a1"/>
    <w:uiPriority w:val="99"/>
    <w:semiHidden/>
    <w:unhideWhenUsed/>
    <w:pPr>
      <w:spacing w:after="120"/>
      <w:ind w:left="360" w:firstLine="0"/>
      <w:contextualSpacing/>
    </w:pPr>
  </w:style>
  <w:style w:type="paragraph" w:styleId="2c">
    <w:name w:val="List Continue 2"/>
    <w:basedOn w:val="a1"/>
    <w:uiPriority w:val="99"/>
    <w:semiHidden/>
    <w:unhideWhenUsed/>
    <w:pPr>
      <w:spacing w:after="120"/>
      <w:ind w:left="720" w:firstLine="0"/>
      <w:contextualSpacing/>
    </w:pPr>
  </w:style>
  <w:style w:type="paragraph" w:styleId="39">
    <w:name w:val="List Continue 3"/>
    <w:basedOn w:val="a1"/>
    <w:uiPriority w:val="99"/>
    <w:semiHidden/>
    <w:unhideWhenUsed/>
    <w:pPr>
      <w:spacing w:after="120"/>
      <w:ind w:left="1080" w:firstLine="0"/>
      <w:contextualSpacing/>
    </w:pPr>
  </w:style>
  <w:style w:type="paragraph" w:styleId="45">
    <w:name w:val="List Continue 4"/>
    <w:basedOn w:val="a1"/>
    <w:uiPriority w:val="99"/>
    <w:semiHidden/>
    <w:unhideWhenUsed/>
    <w:pPr>
      <w:spacing w:after="120"/>
      <w:ind w:left="1440" w:firstLine="0"/>
      <w:contextualSpacing/>
    </w:pPr>
  </w:style>
  <w:style w:type="paragraph" w:styleId="55">
    <w:name w:val="List Continue 5"/>
    <w:basedOn w:val="a1"/>
    <w:uiPriority w:val="99"/>
    <w:semiHidden/>
    <w:unhideWhenUsed/>
    <w:pPr>
      <w:spacing w:after="120"/>
      <w:ind w:left="1800" w:firstLine="0"/>
      <w:contextualSpacing/>
    </w:pPr>
  </w:style>
  <w:style w:type="paragraph" w:styleId="a">
    <w:name w:val="List Number"/>
    <w:basedOn w:val="a1"/>
    <w:uiPriority w:val="8"/>
    <w:unhideWhenUsed/>
    <w:qFormat/>
    <w:pPr>
      <w:numPr>
        <w:numId w:val="6"/>
      </w:numPr>
      <w:contextualSpacing/>
    </w:pPr>
  </w:style>
  <w:style w:type="paragraph" w:styleId="2">
    <w:name w:val="List Number 2"/>
    <w:basedOn w:val="a1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3">
    <w:name w:val="List Number 3"/>
    <w:basedOn w:val="a1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4">
    <w:name w:val="List Number 4"/>
    <w:basedOn w:val="a1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5">
    <w:name w:val="List Number 5"/>
    <w:basedOn w:val="a1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afff">
    <w:name w:val="List Paragraph"/>
    <w:basedOn w:val="a1"/>
    <w:uiPriority w:val="34"/>
    <w:unhideWhenUsed/>
    <w:qFormat/>
    <w:pPr>
      <w:ind w:left="720" w:firstLine="0"/>
      <w:contextualSpacing/>
    </w:pPr>
  </w:style>
  <w:style w:type="paragraph" w:styleId="afff0">
    <w:name w:val="macro"/>
    <w:link w:val="afff1"/>
    <w:uiPriority w:val="99"/>
    <w:semiHidden/>
    <w:unhideWhenUsed/>
    <w:rsid w:val="00EB69D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2"/>
      <w:szCs w:val="20"/>
    </w:rPr>
  </w:style>
  <w:style w:type="character" w:customStyle="1" w:styleId="afff1">
    <w:name w:val="Текст макроса Знак"/>
    <w:basedOn w:val="a2"/>
    <w:link w:val="afff0"/>
    <w:uiPriority w:val="99"/>
    <w:semiHidden/>
    <w:rsid w:val="00EB69D3"/>
    <w:rPr>
      <w:rFonts w:ascii="Consolas" w:hAnsi="Consolas" w:cs="Consolas"/>
      <w:kern w:val="24"/>
      <w:sz w:val="22"/>
      <w:szCs w:val="20"/>
    </w:rPr>
  </w:style>
  <w:style w:type="paragraph" w:styleId="afff2">
    <w:name w:val="Message Header"/>
    <w:basedOn w:val="a1"/>
    <w:link w:val="afff3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afff3">
    <w:name w:val="Шапка Знак"/>
    <w:basedOn w:val="a2"/>
    <w:link w:val="afff2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afff4">
    <w:name w:val="Normal (Web)"/>
    <w:basedOn w:val="a1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afff5">
    <w:name w:val="Normal Indent"/>
    <w:basedOn w:val="a1"/>
    <w:uiPriority w:val="99"/>
    <w:semiHidden/>
    <w:unhideWhenUsed/>
    <w:pPr>
      <w:ind w:left="720" w:firstLine="0"/>
    </w:pPr>
  </w:style>
  <w:style w:type="paragraph" w:styleId="afff6">
    <w:name w:val="Note Heading"/>
    <w:basedOn w:val="a1"/>
    <w:next w:val="a1"/>
    <w:link w:val="afff7"/>
    <w:uiPriority w:val="99"/>
    <w:semiHidden/>
    <w:unhideWhenUsed/>
    <w:pPr>
      <w:spacing w:line="240" w:lineRule="auto"/>
      <w:ind w:firstLine="0"/>
    </w:pPr>
  </w:style>
  <w:style w:type="character" w:customStyle="1" w:styleId="afff7">
    <w:name w:val="Заголовок записки Знак"/>
    <w:basedOn w:val="a2"/>
    <w:link w:val="afff6"/>
    <w:uiPriority w:val="99"/>
    <w:semiHidden/>
    <w:rPr>
      <w:kern w:val="24"/>
    </w:rPr>
  </w:style>
  <w:style w:type="paragraph" w:styleId="afff8">
    <w:name w:val="Plain Text"/>
    <w:basedOn w:val="a1"/>
    <w:link w:val="afff9"/>
    <w:uiPriority w:val="99"/>
    <w:semiHidden/>
    <w:unhideWhenUsed/>
    <w:rsid w:val="00EB69D3"/>
    <w:pPr>
      <w:spacing w:line="240" w:lineRule="auto"/>
      <w:ind w:firstLine="0"/>
    </w:pPr>
    <w:rPr>
      <w:rFonts w:ascii="Consolas" w:hAnsi="Consolas" w:cs="Consolas"/>
      <w:sz w:val="22"/>
      <w:szCs w:val="21"/>
    </w:rPr>
  </w:style>
  <w:style w:type="character" w:customStyle="1" w:styleId="afff9">
    <w:name w:val="Текст Знак"/>
    <w:basedOn w:val="a2"/>
    <w:link w:val="afff8"/>
    <w:uiPriority w:val="99"/>
    <w:semiHidden/>
    <w:rsid w:val="00EB69D3"/>
    <w:rPr>
      <w:rFonts w:ascii="Consolas" w:hAnsi="Consolas" w:cs="Consolas"/>
      <w:sz w:val="22"/>
      <w:szCs w:val="21"/>
    </w:rPr>
  </w:style>
  <w:style w:type="paragraph" w:styleId="2d">
    <w:name w:val="Quote"/>
    <w:basedOn w:val="a1"/>
    <w:next w:val="a1"/>
    <w:link w:val="2e"/>
    <w:uiPriority w:val="29"/>
    <w:semiHidden/>
    <w:unhideWhenUsed/>
    <w:qFormat/>
    <w:pPr>
      <w:spacing w:before="200" w:after="1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2e">
    <w:name w:val="Цитата 2 Знак"/>
    <w:basedOn w:val="a2"/>
    <w:link w:val="2d"/>
    <w:uiPriority w:val="29"/>
    <w:semiHidden/>
    <w:rPr>
      <w:i/>
      <w:iCs/>
      <w:color w:val="404040" w:themeColor="text1" w:themeTint="BF"/>
      <w:kern w:val="24"/>
    </w:rPr>
  </w:style>
  <w:style w:type="paragraph" w:styleId="afffa">
    <w:name w:val="Salutation"/>
    <w:basedOn w:val="a1"/>
    <w:next w:val="a1"/>
    <w:link w:val="afffb"/>
    <w:uiPriority w:val="99"/>
    <w:semiHidden/>
    <w:unhideWhenUsed/>
    <w:pPr>
      <w:ind w:firstLine="0"/>
    </w:pPr>
  </w:style>
  <w:style w:type="character" w:customStyle="1" w:styleId="afffb">
    <w:name w:val="Приветствие Знак"/>
    <w:basedOn w:val="a2"/>
    <w:link w:val="afffa"/>
    <w:uiPriority w:val="99"/>
    <w:semiHidden/>
    <w:rPr>
      <w:kern w:val="24"/>
    </w:rPr>
  </w:style>
  <w:style w:type="paragraph" w:styleId="afffc">
    <w:name w:val="Signature"/>
    <w:basedOn w:val="a1"/>
    <w:link w:val="afffd"/>
    <w:uiPriority w:val="99"/>
    <w:semiHidden/>
    <w:unhideWhenUsed/>
    <w:pPr>
      <w:spacing w:line="240" w:lineRule="auto"/>
      <w:ind w:left="4320" w:firstLine="0"/>
    </w:pPr>
  </w:style>
  <w:style w:type="character" w:customStyle="1" w:styleId="afffd">
    <w:name w:val="Подпись Знак"/>
    <w:basedOn w:val="a2"/>
    <w:link w:val="afffc"/>
    <w:uiPriority w:val="99"/>
    <w:semiHidden/>
    <w:rPr>
      <w:kern w:val="24"/>
    </w:rPr>
  </w:style>
  <w:style w:type="paragraph" w:customStyle="1" w:styleId="2f">
    <w:name w:val="Заголовок 2"/>
    <w:basedOn w:val="a1"/>
    <w:uiPriority w:val="1"/>
    <w:qFormat/>
    <w:pPr>
      <w:ind w:firstLine="0"/>
      <w:jc w:val="center"/>
    </w:pPr>
  </w:style>
  <w:style w:type="paragraph" w:styleId="afffe">
    <w:name w:val="table of authorities"/>
    <w:basedOn w:val="a1"/>
    <w:next w:val="a1"/>
    <w:uiPriority w:val="99"/>
    <w:semiHidden/>
    <w:unhideWhenUsed/>
    <w:pPr>
      <w:ind w:left="240" w:firstLine="0"/>
    </w:pPr>
  </w:style>
  <w:style w:type="paragraph" w:styleId="affff">
    <w:name w:val="table of figures"/>
    <w:basedOn w:val="a1"/>
    <w:next w:val="a1"/>
    <w:uiPriority w:val="99"/>
    <w:semiHidden/>
    <w:unhideWhenUsed/>
    <w:pPr>
      <w:ind w:firstLine="0"/>
    </w:pPr>
  </w:style>
  <w:style w:type="paragraph" w:styleId="affff0">
    <w:name w:val="toa heading"/>
    <w:basedOn w:val="a1"/>
    <w:next w:val="a1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46">
    <w:name w:val="toc 4"/>
    <w:basedOn w:val="a1"/>
    <w:next w:val="a1"/>
    <w:autoRedefine/>
    <w:uiPriority w:val="39"/>
    <w:semiHidden/>
    <w:unhideWhenUsed/>
    <w:pPr>
      <w:spacing w:after="100"/>
      <w:ind w:left="720" w:firstLine="0"/>
    </w:pPr>
  </w:style>
  <w:style w:type="paragraph" w:styleId="56">
    <w:name w:val="toc 5"/>
    <w:basedOn w:val="a1"/>
    <w:next w:val="a1"/>
    <w:autoRedefine/>
    <w:uiPriority w:val="39"/>
    <w:semiHidden/>
    <w:unhideWhenUsed/>
    <w:pPr>
      <w:spacing w:after="100"/>
      <w:ind w:left="960" w:firstLine="0"/>
    </w:pPr>
  </w:style>
  <w:style w:type="paragraph" w:styleId="62">
    <w:name w:val="toc 6"/>
    <w:basedOn w:val="a1"/>
    <w:next w:val="a1"/>
    <w:autoRedefine/>
    <w:uiPriority w:val="39"/>
    <w:semiHidden/>
    <w:unhideWhenUsed/>
    <w:pPr>
      <w:spacing w:after="100"/>
      <w:ind w:left="1200" w:firstLine="0"/>
    </w:pPr>
  </w:style>
  <w:style w:type="paragraph" w:styleId="70">
    <w:name w:val="toc 7"/>
    <w:basedOn w:val="a1"/>
    <w:next w:val="a1"/>
    <w:autoRedefine/>
    <w:uiPriority w:val="39"/>
    <w:semiHidden/>
    <w:unhideWhenUsed/>
    <w:pPr>
      <w:spacing w:after="100"/>
      <w:ind w:left="1440" w:firstLine="0"/>
    </w:pPr>
  </w:style>
  <w:style w:type="paragraph" w:styleId="80">
    <w:name w:val="toc 8"/>
    <w:basedOn w:val="a1"/>
    <w:next w:val="a1"/>
    <w:autoRedefine/>
    <w:uiPriority w:val="39"/>
    <w:semiHidden/>
    <w:unhideWhenUsed/>
    <w:pPr>
      <w:spacing w:after="100"/>
      <w:ind w:left="1680" w:firstLine="0"/>
    </w:pPr>
  </w:style>
  <w:style w:type="paragraph" w:styleId="90">
    <w:name w:val="toc 9"/>
    <w:basedOn w:val="a1"/>
    <w:next w:val="a1"/>
    <w:autoRedefine/>
    <w:uiPriority w:val="39"/>
    <w:semiHidden/>
    <w:unhideWhenUsed/>
    <w:pPr>
      <w:spacing w:after="100"/>
      <w:ind w:left="1920" w:firstLine="0"/>
    </w:pPr>
  </w:style>
  <w:style w:type="character" w:styleId="affff1">
    <w:name w:val="endnote reference"/>
    <w:basedOn w:val="a2"/>
    <w:uiPriority w:val="99"/>
    <w:semiHidden/>
    <w:unhideWhenUsed/>
    <w:rPr>
      <w:vertAlign w:val="superscript"/>
    </w:rPr>
  </w:style>
  <w:style w:type="character" w:styleId="affff2">
    <w:name w:val="footnote reference"/>
    <w:basedOn w:val="a2"/>
    <w:uiPriority w:val="99"/>
    <w:qFormat/>
    <w:rPr>
      <w:vertAlign w:val="superscript"/>
    </w:rPr>
  </w:style>
  <w:style w:type="table" w:customStyle="1" w:styleId="affff3">
    <w:name w:val="Отчет по стандарту АПА"/>
    <w:basedOn w:val="a3"/>
    <w:uiPriority w:val="99"/>
    <w:rsid w:val="003F7CBD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rPr>
        <w:rFonts w:asciiTheme="majorHAnsi" w:hAnsiTheme="majorHAnsi"/>
      </w:rPr>
      <w:tblPr/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affff4">
    <w:name w:val="Таблица или рисунок"/>
    <w:basedOn w:val="a1"/>
    <w:uiPriority w:val="7"/>
    <w:qFormat/>
    <w:pPr>
      <w:spacing w:before="240"/>
      <w:ind w:firstLine="0"/>
      <w:contextualSpacing/>
    </w:pPr>
  </w:style>
  <w:style w:type="paragraph" w:styleId="affff5">
    <w:name w:val="footer"/>
    <w:basedOn w:val="a1"/>
    <w:link w:val="affff6"/>
    <w:uiPriority w:val="99"/>
    <w:qFormat/>
    <w:pPr>
      <w:tabs>
        <w:tab w:val="center" w:pos="4680"/>
        <w:tab w:val="right" w:pos="9360"/>
      </w:tabs>
      <w:spacing w:line="240" w:lineRule="auto"/>
    </w:pPr>
  </w:style>
  <w:style w:type="character" w:customStyle="1" w:styleId="affff6">
    <w:name w:val="Нижний колонтитул Знак"/>
    <w:basedOn w:val="a2"/>
    <w:link w:val="affff5"/>
    <w:uiPriority w:val="99"/>
    <w:rsid w:val="00DB2E59"/>
  </w:style>
  <w:style w:type="character" w:styleId="affff7">
    <w:name w:val="annotation reference"/>
    <w:basedOn w:val="a2"/>
    <w:uiPriority w:val="99"/>
    <w:semiHidden/>
    <w:unhideWhenUsed/>
    <w:rsid w:val="00EB69D3"/>
    <w:rPr>
      <w:sz w:val="22"/>
      <w:szCs w:val="16"/>
    </w:rPr>
  </w:style>
  <w:style w:type="paragraph" w:styleId="affff8">
    <w:name w:val="endnote text"/>
    <w:basedOn w:val="a1"/>
    <w:link w:val="affff9"/>
    <w:uiPriority w:val="99"/>
    <w:semiHidden/>
    <w:unhideWhenUsed/>
    <w:qFormat/>
    <w:rsid w:val="00EB69D3"/>
    <w:pPr>
      <w:spacing w:line="240" w:lineRule="auto"/>
    </w:pPr>
    <w:rPr>
      <w:sz w:val="22"/>
      <w:szCs w:val="20"/>
    </w:rPr>
  </w:style>
  <w:style w:type="character" w:customStyle="1" w:styleId="affff9">
    <w:name w:val="Текст концевой сноски Знак"/>
    <w:basedOn w:val="a2"/>
    <w:link w:val="affff8"/>
    <w:uiPriority w:val="99"/>
    <w:semiHidden/>
    <w:rsid w:val="00EB69D3"/>
    <w:rPr>
      <w:sz w:val="22"/>
      <w:szCs w:val="20"/>
    </w:rPr>
  </w:style>
  <w:style w:type="character" w:styleId="HTML3">
    <w:name w:val="HTML Code"/>
    <w:basedOn w:val="a2"/>
    <w:uiPriority w:val="99"/>
    <w:semiHidden/>
    <w:unhideWhenUsed/>
    <w:rsid w:val="00EB69D3"/>
    <w:rPr>
      <w:rFonts w:ascii="Consolas" w:hAnsi="Consolas"/>
      <w:sz w:val="22"/>
      <w:szCs w:val="20"/>
    </w:rPr>
  </w:style>
  <w:style w:type="character" w:styleId="HTML4">
    <w:name w:val="HTML Keyboard"/>
    <w:basedOn w:val="a2"/>
    <w:uiPriority w:val="99"/>
    <w:semiHidden/>
    <w:unhideWhenUsed/>
    <w:rsid w:val="00EB69D3"/>
    <w:rPr>
      <w:rFonts w:ascii="Consolas" w:hAnsi="Consolas"/>
      <w:sz w:val="22"/>
      <w:szCs w:val="20"/>
    </w:rPr>
  </w:style>
  <w:style w:type="character" w:styleId="HTML5">
    <w:name w:val="HTML Typewriter"/>
    <w:basedOn w:val="a2"/>
    <w:uiPriority w:val="99"/>
    <w:semiHidden/>
    <w:unhideWhenUsed/>
    <w:rsid w:val="00EB69D3"/>
    <w:rPr>
      <w:rFonts w:ascii="Consolas" w:hAnsi="Consolas"/>
      <w:sz w:val="22"/>
      <w:szCs w:val="20"/>
    </w:rPr>
  </w:style>
  <w:style w:type="paragraph" w:styleId="affffa">
    <w:name w:val="TOC Heading"/>
    <w:basedOn w:val="1"/>
    <w:next w:val="a1"/>
    <w:uiPriority w:val="39"/>
    <w:semiHidden/>
    <w:unhideWhenUsed/>
    <w:qFormat/>
    <w:rsid w:val="00EB69D3"/>
    <w:pPr>
      <w:spacing w:before="240"/>
      <w:ind w:firstLine="720"/>
      <w:jc w:val="left"/>
      <w:outlineLvl w:val="9"/>
    </w:pPr>
    <w:rPr>
      <w:b w:val="0"/>
      <w:bCs w:val="0"/>
      <w:color w:val="6E6E6E" w:themeColor="accent1" w:themeShade="80"/>
      <w:sz w:val="32"/>
      <w:szCs w:val="32"/>
    </w:rPr>
  </w:style>
  <w:style w:type="character" w:styleId="affffb">
    <w:name w:val="Intense Reference"/>
    <w:basedOn w:val="a2"/>
    <w:uiPriority w:val="32"/>
    <w:semiHidden/>
    <w:unhideWhenUsed/>
    <w:qFormat/>
    <w:rsid w:val="00EB69D3"/>
    <w:rPr>
      <w:b/>
      <w:bCs/>
      <w:caps w:val="0"/>
      <w:smallCaps/>
      <w:color w:val="6E6E6E" w:themeColor="accent1" w:themeShade="80"/>
      <w:spacing w:val="5"/>
    </w:rPr>
  </w:style>
  <w:style w:type="character" w:styleId="affffc">
    <w:name w:val="Intense Emphasis"/>
    <w:basedOn w:val="a2"/>
    <w:uiPriority w:val="21"/>
    <w:semiHidden/>
    <w:unhideWhenUsed/>
    <w:qFormat/>
    <w:rsid w:val="00EB69D3"/>
    <w:rPr>
      <w:i/>
      <w:iCs/>
      <w:color w:val="6E6E6E" w:themeColor="accent1" w:themeShade="80"/>
    </w:rPr>
  </w:style>
  <w:style w:type="table" w:styleId="-44">
    <w:name w:val="Grid Table 4 Accent 4"/>
    <w:basedOn w:val="a3"/>
    <w:uiPriority w:val="49"/>
    <w:rsid w:val="003F7CBD"/>
    <w:pPr>
      <w:spacing w:line="240" w:lineRule="auto"/>
    </w:pPr>
    <w:tblPr>
      <w:tblStyleRowBandSize w:val="1"/>
      <w:tblStyleColBandSize w:val="1"/>
      <w:tblBorders>
        <w:top w:val="single" w:sz="4" w:space="0" w:color="B2B2B2" w:themeColor="accent4" w:themeTint="99"/>
        <w:left w:val="single" w:sz="4" w:space="0" w:color="B2B2B2" w:themeColor="accent4" w:themeTint="99"/>
        <w:bottom w:val="single" w:sz="4" w:space="0" w:color="B2B2B2" w:themeColor="accent4" w:themeTint="99"/>
        <w:right w:val="single" w:sz="4" w:space="0" w:color="B2B2B2" w:themeColor="accent4" w:themeTint="99"/>
        <w:insideH w:val="single" w:sz="4" w:space="0" w:color="B2B2B2" w:themeColor="accent4" w:themeTint="99"/>
        <w:insideV w:val="single" w:sz="4" w:space="0" w:color="B2B2B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8080" w:themeColor="accent4"/>
          <w:left w:val="single" w:sz="4" w:space="0" w:color="808080" w:themeColor="accent4"/>
          <w:bottom w:val="single" w:sz="4" w:space="0" w:color="808080" w:themeColor="accent4"/>
          <w:right w:val="single" w:sz="4" w:space="0" w:color="808080" w:themeColor="accent4"/>
          <w:insideH w:val="nil"/>
          <w:insideV w:val="nil"/>
        </w:tcBorders>
        <w:shd w:val="clear" w:color="auto" w:fill="808080" w:themeFill="accent4"/>
      </w:tcPr>
    </w:tblStylePr>
    <w:tblStylePr w:type="lastRow">
      <w:rPr>
        <w:b/>
        <w:bCs/>
      </w:rPr>
      <w:tblPr/>
      <w:tcPr>
        <w:tcBorders>
          <w:top w:val="double" w:sz="4" w:space="0" w:color="80808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5E5" w:themeFill="accent4" w:themeFillTint="33"/>
      </w:tcPr>
    </w:tblStylePr>
    <w:tblStylePr w:type="band1Horz">
      <w:tblPr/>
      <w:tcPr>
        <w:shd w:val="clear" w:color="auto" w:fill="E5E5E5" w:themeFill="accent4" w:themeFillTint="33"/>
      </w:tcPr>
    </w:tblStylePr>
  </w:style>
  <w:style w:type="paragraph" w:customStyle="1" w:styleId="affffd">
    <w:name w:val="Код"/>
    <w:basedOn w:val="a9"/>
    <w:next w:val="a9"/>
    <w:link w:val="affffe"/>
    <w:qFormat/>
    <w:rsid w:val="00EC3D99"/>
    <w:pPr>
      <w:spacing w:line="240" w:lineRule="auto"/>
    </w:pPr>
    <w:rPr>
      <w:rFonts w:ascii="Roboto" w:hAnsi="Roboto"/>
    </w:rPr>
  </w:style>
  <w:style w:type="character" w:customStyle="1" w:styleId="aa">
    <w:name w:val="Без интервала Знак"/>
    <w:aliases w:val="Без отступа Знак"/>
    <w:basedOn w:val="a2"/>
    <w:link w:val="a9"/>
    <w:uiPriority w:val="3"/>
    <w:rsid w:val="00EC3D99"/>
  </w:style>
  <w:style w:type="character" w:customStyle="1" w:styleId="affffe">
    <w:name w:val="Код Знак"/>
    <w:basedOn w:val="aa"/>
    <w:link w:val="affffd"/>
    <w:rsid w:val="00EC3D99"/>
    <w:rPr>
      <w:rFonts w:ascii="Roboto" w:hAnsi="Robo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07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2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4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0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01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6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40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39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49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6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08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44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9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13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88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6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2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09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6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43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89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4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70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9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0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digo\AppData\Roaming\Microsoft\Templates\&#1044;&#1086;&#1082;&#1091;&#1084;&#1077;&#1085;&#1090;%20&#1074;%20&#1089;&#1090;&#1080;&#1083;&#1077;%20&#1040;&#1055;&#1040;.dotx" TargetMode="External"/></Relationships>
</file>

<file path=word/theme/theme1.xml><?xml version="1.0" encoding="utf-8"?>
<a:theme xmlns:a="http://schemas.openxmlformats.org/drawingml/2006/main" name="Office Theme">
  <a:themeElements>
    <a:clrScheme name="Custom 1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6C6C6C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employees xmlns="http://schemas.microsoft.com/temp/samples">
  <employee>
    <CustomerName>&lt;?xml version="1.0" standalone="yes"?&gt;
&lt;?mso-application progid="Word.Document"?&gt;
&lt;pkg:package xmlns:pkg="http://schemas.microsoft.com/office/2006/xmlPackage"&gt;&lt;pkg:part pkg:name="/_rels/.rels" pkg:contentType="application/vnd.openxmlformats-package.relationships+xml" pkg:padding="512"&gt;&lt;pkg:xmlData&gt;&lt;Relationships xmlns="http://schemas.openxmlformats.org/package/2006/relationships"&gt;&lt;Relationship Id="rId1" Type="http://schemas.openxmlformats.org/officeDocument/2006/relationships/officeDocument" Target="word/document.xml"/&gt;&lt;/Relationships&gt;&lt;/pkg:xmlData&gt;&lt;/pkg:part&gt;&lt;pkg:part pkg:name="/word/document.xml" pkg:contentType="application/vnd.openxmlformats-officedocument.wordprocessingml.document.main+xml"&gt;&lt;pkg:xmlData&gt;&lt;w:document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wp14"&gt;&lt;w:body&gt;&lt;w:p w14:paraId="3B909FD5" w14:textId="77777777" w:rsidR="000D5AF0" w:rsidRPr="000D5AF0" w:rsidRDefault="000D5AF0" w:rsidP="000D5AF0"&gt;&lt;w:pPr&gt;&lt;w:pStyle w:val="a3"/&gt;&lt;w:rPr&gt;&lt;w:rStyle w:val="a5"/&gt;&lt;/w:rPr&gt;&lt;/w:pPr&gt;&lt;w:r w:rsidRPr="000D5AF0"&gt;&lt;w:rPr&gt;&lt;w:rStyle w:val="a5"/&gt;&lt;/w:rPr&gt;&lt;w:t&gt;Решение однородного уравнения Лапласа&lt;/w:t&gt;&lt;/w:r&gt;&lt;/w:p&gt;&lt;w:p w:rsidR="00000000" w:rsidRDefault="00000000"&gt;&lt;w:pPr&gt;&lt;w:pStyle w:val="a5"/&gt;&lt;w:spacing w:line="240" w:lineRule="auto"/&gt;&lt;w:ind w:firstLine="0"/&gt;&lt;/w:pPr&gt;&lt;/w:p&gt;&lt;w:sectPr w:rsidR="00000000"&gt;&lt;w:pgSz w:w="12240" w:h="15840"/&gt;&lt;w:pgMar w:top="1134" w:right="850" w:bottom="1134" w:left="1701" w:header="720" w:footer="720" w:gutter="0"/&gt;&lt;w:cols w:space="720"/&gt;&lt;/w:sectPr&gt;&lt;/w:body&gt;&lt;/w:document&gt;&lt;/pkg:xmlData&gt;&lt;/pkg:part&gt;&lt;pkg:part pkg:name="/word/_rels/document.xml.rels" pkg:contentType="application/vnd.openxmlformats-package.relationships+xml" pkg:padding="256"&gt;&lt;pkg:xmlData&gt;&lt;Relationships xmlns="http://schemas.openxmlformats.org/package/2006/relationships"&gt;&lt;Relationship Id="rId1" Type="http://schemas.openxmlformats.org/officeDocument/2006/relationships/styles" Target="styles.xml"/&gt;&lt;/Relationships&gt;&lt;/pkg:xmlData&gt;&lt;/pkg:part&gt;&lt;pkg:part pkg:name="/word/styles.xml" pkg:contentType="application/vnd.openxmlformats-officedocument.wordprocessingml.styles+xml"&gt;&lt;pkg:xmlData&gt;&lt;w:styles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w16sdtdh"&gt;&lt;w:docDefaults&gt;&lt;w:rPrDefault&gt;&lt;w:rPr&gt;&lt;w:rFonts w:asciiTheme="minorHAnsi" w:eastAsiaTheme="minorEastAsia" w:hAnsiTheme="minorHAnsi" w:cstheme="minorBidi"/&gt;&lt;w:color w:val="000000" w:themeColor="text1"/&gt;&lt;w:sz w:val="24"/&gt;&lt;w:szCs w:val="24"/&gt;&lt;w:lang w:val="ru-RU" w:eastAsia="ja-JP" w:bidi="ar-SA"/&gt;&lt;/w:rPr&gt;&lt;/w:rPrDefault&gt;&lt;w:pPrDefault&gt;&lt;w:pPr&gt;&lt;w:spacing w:line="480" w:lineRule="auto"/&gt;&lt;w:ind w:firstLine="720"/&gt;&lt;/w:pPr&gt;&lt;/w:pPrDefault&gt;&lt;/w:docDefaults&gt;&lt;w:style w:type="paragraph" w:default="1" w:styleId="a"&gt;&lt;w:name w:val="Normal"/&gt;&lt;w:qFormat/&gt;&lt;/w:style&gt;&lt;w:style w:type="character" w:default="1" w:styleId="a0"&gt;&lt;w:name w:val="Default Paragraph Font"/&gt;&lt;w:uiPriority w:val="1"/&gt;&lt;w:unhideWhenUsed/&gt;&lt;/w:style&gt;&lt;w:style w:type="table" w:default="1" w:styleId="a1"&gt;&lt;w:name w:val="Normal Table"/&gt;&lt;w:uiPriority w:val="99"/&gt;&lt;w:semiHidden/&gt;&lt;w:unhideWhenUsed/&gt;&lt;w:tblPr&gt;&lt;w:tblInd w:w="0" w:type="dxa"/&gt;&lt;w:tblCellMar&gt;&lt;w:top w:w="0" w:type="dxa"/&gt;&lt;w:left w:w="108" w:type="dxa"/&gt;&lt;w:bottom w:w="0" w:type="dxa"/&gt;&lt;w:right w:w="108" w:type="dxa"/&gt;&lt;/w:tblCellMar&gt;&lt;/w:tblPr&gt;&lt;/w:style&gt;&lt;w:style w:type="numbering" w:default="1" w:styleId="a2"&gt;&lt;w:name w:val="No List"/&gt;&lt;w:uiPriority w:val="99"/&gt;&lt;w:semiHidden/&gt;&lt;w:unhideWhenUsed/&gt;&lt;/w:style&gt;&lt;w:style w:type="paragraph" w:styleId="a3"&gt;&lt;w:name w:val="No Spacing"/&gt;&lt;w:aliases w:val="Без отступа"/&gt;&lt;w:link w:val="a4"/&gt;&lt;w:uiPriority w:val="3"/&gt;&lt;w:qFormat/&gt;&lt;w:pPr&gt;&lt;w:ind w:firstLine="0"/&gt;&lt;/w:pPr&gt;&lt;/w:style&gt;&lt;w:style w:type="character" w:styleId="a5"&gt;&lt;w:name w:val="Emphasis"/&gt;&lt;w:basedOn w:val="a0"/&gt;&lt;w:uiPriority w:val="4"/&gt;&lt;w:qFormat/&gt;&lt;w:rPr&gt;&lt;w:i/&gt;&lt;w:iCs/&gt;&lt;/w:rPr&gt;&lt;/w:style&gt;&lt;w:style w:type="character" w:customStyle="1" w:styleId="a4"&gt;&lt;w:name w:val="Без интервала Знак"/&gt;&lt;w:aliases w:val="Без отступа Знак"/&gt;&lt;w:basedOn w:val="a0"/&gt;&lt;w:link w:val="a3"/&gt;&lt;w:uiPriority w:val="3"/&gt;&lt;/w:style&gt;&lt;/w:styles&gt;&lt;/pkg:xmlData&gt;&lt;/pkg:part&gt;&lt;/pkg:package&gt;
</CustomerName>
    <CompanyName/>
    <SenderAddress/>
    <Address/>
  </employee>
</employees>
</file>

<file path=customXml/itemProps1.xml><?xml version="1.0" encoding="utf-8"?>
<ds:datastoreItem xmlns:ds="http://schemas.openxmlformats.org/officeDocument/2006/customXml" ds:itemID="{97F55CE7-3E24-484D-B6CD-9913B9CEFFD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98E728A-96FF-4995-885C-5AF887AB0C35}">
  <ds:schemaRefs>
    <ds:schemaRef ds:uri="http://schemas.microsoft.com/temp/sampl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Документ в стиле АПА.dotx</Template>
  <TotalTime>22</TotalTime>
  <Pages>1</Pages>
  <Words>435</Words>
  <Characters>2482</Characters>
  <Application>Microsoft Office Word</Application>
  <DocSecurity>0</DocSecurity>
  <Lines>20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Данько</dc:creator>
  <cp:keywords/>
  <dc:description/>
  <cp:lastModifiedBy>Дмитрий Данько</cp:lastModifiedBy>
  <cp:revision>4</cp:revision>
  <cp:lastPrinted>2024-03-25T11:03:00Z</cp:lastPrinted>
  <dcterms:created xsi:type="dcterms:W3CDTF">2023-12-08T12:25:00Z</dcterms:created>
  <dcterms:modified xsi:type="dcterms:W3CDTF">2024-03-25T11:03:00Z</dcterms:modified>
</cp:coreProperties>
</file>